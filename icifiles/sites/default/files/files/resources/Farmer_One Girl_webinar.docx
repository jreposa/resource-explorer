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D15B9E" w14:textId="77777777" w:rsidR="00BD210A" w:rsidRDefault="00BD210A" w:rsidP="00BD210A">
      <w:pPr>
        <w:autoSpaceDE w:val="0"/>
        <w:autoSpaceDN w:val="0"/>
        <w:adjustRightInd w:val="0"/>
        <w:spacing w:after="0" w:line="240" w:lineRule="auto"/>
        <w:jc w:val="center"/>
        <w:rPr>
          <w:rFonts w:ascii="Arial" w:hAnsi="Arial" w:cs="Arial"/>
          <w:color w:val="000000"/>
          <w:sz w:val="23"/>
          <w:szCs w:val="23"/>
        </w:rPr>
      </w:pPr>
      <w:r>
        <w:rPr>
          <w:rFonts w:ascii="Arial" w:hAnsi="Arial" w:cs="Arial"/>
          <w:color w:val="000000"/>
          <w:sz w:val="23"/>
          <w:szCs w:val="23"/>
        </w:rPr>
        <w:t>ROUGH EDITED COPY</w:t>
      </w:r>
    </w:p>
    <w:p w14:paraId="35B4C78B" w14:textId="77777777" w:rsidR="00BD210A" w:rsidRDefault="00BD210A" w:rsidP="00BD210A">
      <w:pPr>
        <w:autoSpaceDE w:val="0"/>
        <w:autoSpaceDN w:val="0"/>
        <w:adjustRightInd w:val="0"/>
        <w:spacing w:after="0" w:line="240" w:lineRule="auto"/>
        <w:jc w:val="center"/>
        <w:rPr>
          <w:rFonts w:ascii="Arial" w:hAnsi="Arial" w:cs="Arial"/>
          <w:color w:val="000000"/>
          <w:sz w:val="23"/>
          <w:szCs w:val="23"/>
        </w:rPr>
      </w:pPr>
    </w:p>
    <w:p w14:paraId="7357DECF" w14:textId="77777777" w:rsidR="00BD210A" w:rsidRDefault="0098049E" w:rsidP="00BD210A">
      <w:pPr>
        <w:autoSpaceDE w:val="0"/>
        <w:autoSpaceDN w:val="0"/>
        <w:adjustRightInd w:val="0"/>
        <w:spacing w:after="0" w:line="240" w:lineRule="auto"/>
        <w:jc w:val="center"/>
        <w:rPr>
          <w:rFonts w:ascii="Arial" w:hAnsi="Arial" w:cs="Arial"/>
          <w:color w:val="000000"/>
          <w:sz w:val="23"/>
          <w:szCs w:val="23"/>
        </w:rPr>
      </w:pPr>
      <w:r>
        <w:rPr>
          <w:rFonts w:ascii="Arial" w:hAnsi="Arial" w:cs="Arial"/>
          <w:color w:val="000000"/>
          <w:sz w:val="23"/>
          <w:szCs w:val="23"/>
        </w:rPr>
        <w:t>Institute for Community Inclusion</w:t>
      </w:r>
    </w:p>
    <w:p w14:paraId="0D0B97B3" w14:textId="77777777" w:rsidR="0098049E" w:rsidRDefault="0098049E" w:rsidP="00BD210A">
      <w:pPr>
        <w:autoSpaceDE w:val="0"/>
        <w:autoSpaceDN w:val="0"/>
        <w:adjustRightInd w:val="0"/>
        <w:spacing w:after="0" w:line="240" w:lineRule="auto"/>
        <w:jc w:val="center"/>
        <w:rPr>
          <w:rFonts w:ascii="Arial" w:hAnsi="Arial" w:cs="Arial"/>
          <w:color w:val="000000"/>
          <w:sz w:val="23"/>
          <w:szCs w:val="23"/>
        </w:rPr>
      </w:pPr>
      <w:r>
        <w:rPr>
          <w:rFonts w:ascii="Arial" w:hAnsi="Arial" w:cs="Arial"/>
          <w:color w:val="000000"/>
          <w:sz w:val="23"/>
          <w:szCs w:val="23"/>
        </w:rPr>
        <w:t>University of Massachusetts Boston</w:t>
      </w:r>
    </w:p>
    <w:p w14:paraId="10C7621B" w14:textId="77777777" w:rsidR="0098049E" w:rsidRDefault="0098049E" w:rsidP="00BD210A">
      <w:pPr>
        <w:autoSpaceDE w:val="0"/>
        <w:autoSpaceDN w:val="0"/>
        <w:adjustRightInd w:val="0"/>
        <w:spacing w:after="0" w:line="240" w:lineRule="auto"/>
        <w:jc w:val="center"/>
        <w:rPr>
          <w:rFonts w:ascii="Arial" w:hAnsi="Arial" w:cs="Arial"/>
          <w:color w:val="000000"/>
          <w:sz w:val="23"/>
          <w:szCs w:val="23"/>
        </w:rPr>
      </w:pPr>
      <w:r>
        <w:rPr>
          <w:rFonts w:ascii="Arial" w:hAnsi="Arial" w:cs="Arial"/>
          <w:color w:val="000000"/>
          <w:sz w:val="23"/>
          <w:szCs w:val="23"/>
        </w:rPr>
        <w:t>One Girl’s Dream of College Changed Others’ Ways of Thinking</w:t>
      </w:r>
      <w:bookmarkStart w:id="0" w:name="_GoBack"/>
      <w:bookmarkEnd w:id="0"/>
    </w:p>
    <w:p w14:paraId="4C0B6280" w14:textId="77777777" w:rsidR="00BD210A" w:rsidRDefault="00BD210A" w:rsidP="00BD210A">
      <w:pPr>
        <w:autoSpaceDE w:val="0"/>
        <w:autoSpaceDN w:val="0"/>
        <w:adjustRightInd w:val="0"/>
        <w:spacing w:after="0" w:line="240" w:lineRule="auto"/>
        <w:rPr>
          <w:rFonts w:ascii="Arial" w:hAnsi="Arial" w:cs="Arial"/>
          <w:color w:val="000000"/>
          <w:sz w:val="23"/>
          <w:szCs w:val="23"/>
        </w:rPr>
      </w:pPr>
    </w:p>
    <w:p w14:paraId="6BCEA748" w14:textId="77777777" w:rsidR="00BD210A" w:rsidRDefault="0098049E" w:rsidP="00BD210A">
      <w:pPr>
        <w:autoSpaceDE w:val="0"/>
        <w:autoSpaceDN w:val="0"/>
        <w:adjustRightInd w:val="0"/>
        <w:spacing w:after="0" w:line="240" w:lineRule="auto"/>
        <w:jc w:val="center"/>
        <w:rPr>
          <w:rFonts w:ascii="Arial" w:hAnsi="Arial" w:cs="Arial"/>
          <w:color w:val="000000"/>
          <w:sz w:val="23"/>
          <w:szCs w:val="23"/>
        </w:rPr>
      </w:pPr>
      <w:r>
        <w:rPr>
          <w:rFonts w:ascii="Arial" w:hAnsi="Arial" w:cs="Arial"/>
          <w:color w:val="000000"/>
          <w:sz w:val="23"/>
          <w:szCs w:val="23"/>
        </w:rPr>
        <w:t>December 12, 2017</w:t>
      </w:r>
    </w:p>
    <w:p w14:paraId="71F46CBD" w14:textId="77777777" w:rsidR="0064475C" w:rsidRDefault="0064475C" w:rsidP="00BD210A">
      <w:pPr>
        <w:autoSpaceDE w:val="0"/>
        <w:autoSpaceDN w:val="0"/>
        <w:adjustRightInd w:val="0"/>
        <w:spacing w:after="0" w:line="240" w:lineRule="auto"/>
        <w:jc w:val="center"/>
        <w:rPr>
          <w:rFonts w:ascii="Arial" w:hAnsi="Arial" w:cs="Arial"/>
          <w:color w:val="000000"/>
          <w:sz w:val="23"/>
          <w:szCs w:val="23"/>
        </w:rPr>
      </w:pPr>
    </w:p>
    <w:p w14:paraId="48FC8AF7" w14:textId="77777777" w:rsidR="0064475C" w:rsidRDefault="0098049E" w:rsidP="0064475C">
      <w:pPr>
        <w:autoSpaceDE w:val="0"/>
        <w:autoSpaceDN w:val="0"/>
        <w:adjustRightInd w:val="0"/>
        <w:spacing w:after="0" w:line="240" w:lineRule="auto"/>
        <w:jc w:val="center"/>
        <w:rPr>
          <w:rFonts w:ascii="Arial" w:hAnsi="Arial" w:cs="Arial"/>
          <w:color w:val="000000"/>
          <w:sz w:val="23"/>
          <w:szCs w:val="23"/>
        </w:rPr>
      </w:pPr>
      <w:hyperlink r:id="rId4" w:history="1">
        <w:r w:rsidR="0064475C" w:rsidRPr="00340A39">
          <w:rPr>
            <w:rStyle w:val="Hyperlink"/>
            <w:rFonts w:ascii="Arial" w:hAnsi="Arial" w:cs="Arial"/>
            <w:sz w:val="23"/>
            <w:szCs w:val="23"/>
          </w:rPr>
          <w:t>www.CaptionFamily.com</w:t>
        </w:r>
      </w:hyperlink>
    </w:p>
    <w:p w14:paraId="1B6C0CC2" w14:textId="77777777" w:rsidR="0064475C" w:rsidRDefault="0064475C" w:rsidP="0064475C">
      <w:pPr>
        <w:autoSpaceDE w:val="0"/>
        <w:autoSpaceDN w:val="0"/>
        <w:adjustRightInd w:val="0"/>
        <w:spacing w:after="0" w:line="240" w:lineRule="auto"/>
        <w:jc w:val="center"/>
        <w:rPr>
          <w:rFonts w:ascii="Arial" w:hAnsi="Arial" w:cs="Arial"/>
          <w:color w:val="000000"/>
          <w:sz w:val="23"/>
          <w:szCs w:val="23"/>
        </w:rPr>
      </w:pPr>
    </w:p>
    <w:p w14:paraId="1B323EF4" w14:textId="77777777" w:rsidR="00BD210A" w:rsidRDefault="00BD210A" w:rsidP="00BD210A">
      <w:pPr>
        <w:autoSpaceDE w:val="0"/>
        <w:autoSpaceDN w:val="0"/>
        <w:adjustRightInd w:val="0"/>
        <w:spacing w:after="0" w:line="240" w:lineRule="auto"/>
        <w:jc w:val="center"/>
        <w:rPr>
          <w:rFonts w:ascii="Arial" w:hAnsi="Arial" w:cs="Arial"/>
          <w:color w:val="000000"/>
          <w:sz w:val="23"/>
          <w:szCs w:val="23"/>
        </w:rPr>
      </w:pPr>
      <w:r>
        <w:rPr>
          <w:rFonts w:ascii="Arial" w:hAnsi="Arial" w:cs="Arial"/>
          <w:color w:val="000000"/>
          <w:sz w:val="23"/>
          <w:szCs w:val="23"/>
        </w:rPr>
        <w:t>* * * * *</w:t>
      </w:r>
      <w:r>
        <w:rPr>
          <w:rFonts w:ascii="Arial" w:hAnsi="Arial" w:cs="Arial"/>
          <w:color w:val="000000"/>
          <w:sz w:val="23"/>
          <w:szCs w:val="23"/>
        </w:rPr>
        <w:br/>
        <w:t>This is being provided in a rough-draft format. Communication Access Realtime Translation (CART) is provided in order to facilitate communication accessibility and may not be a totally verbatim record of the proceedings</w:t>
      </w:r>
    </w:p>
    <w:p w14:paraId="71A5CD43" w14:textId="77777777" w:rsidR="00BD210A" w:rsidRDefault="00BD210A" w:rsidP="00BD210A">
      <w:pPr>
        <w:autoSpaceDE w:val="0"/>
        <w:autoSpaceDN w:val="0"/>
        <w:adjustRightInd w:val="0"/>
        <w:spacing w:after="0" w:line="240" w:lineRule="auto"/>
        <w:jc w:val="center"/>
        <w:rPr>
          <w:rFonts w:ascii="Arial" w:hAnsi="Arial" w:cs="Arial"/>
          <w:color w:val="000000"/>
          <w:sz w:val="23"/>
          <w:szCs w:val="23"/>
        </w:rPr>
      </w:pPr>
      <w:r>
        <w:rPr>
          <w:rFonts w:ascii="Arial" w:hAnsi="Arial" w:cs="Arial"/>
          <w:color w:val="000000"/>
          <w:sz w:val="23"/>
          <w:szCs w:val="23"/>
        </w:rPr>
        <w:t>* * * * *</w:t>
      </w:r>
    </w:p>
    <w:p w14:paraId="00C06D25" w14:textId="77777777" w:rsidR="00BD210A" w:rsidRDefault="00BD210A" w:rsidP="00BD210A">
      <w:pPr>
        <w:autoSpaceDE w:val="0"/>
        <w:autoSpaceDN w:val="0"/>
        <w:adjustRightInd w:val="0"/>
        <w:spacing w:after="0" w:line="240" w:lineRule="auto"/>
        <w:rPr>
          <w:rFonts w:ascii="Courier New" w:hAnsi="Courier New" w:cs="Courier New"/>
          <w:sz w:val="24"/>
          <w:szCs w:val="24"/>
        </w:rPr>
      </w:pPr>
    </w:p>
    <w:p w14:paraId="7127C3D5" w14:textId="77777777" w:rsidR="0098049E" w:rsidRPr="0098049E" w:rsidRDefault="00BD210A" w:rsidP="0098049E">
      <w:pPr>
        <w:autoSpaceDE w:val="0"/>
        <w:autoSpaceDN w:val="0"/>
        <w:adjustRightInd w:val="0"/>
        <w:spacing w:after="0" w:line="240" w:lineRule="auto"/>
        <w:rPr>
          <w:rFonts w:ascii="Courier New" w:hAnsi="Courier New" w:cs="Courier New"/>
          <w:sz w:val="24"/>
          <w:szCs w:val="24"/>
        </w:rPr>
      </w:pPr>
      <w:r>
        <w:rPr>
          <w:rFonts w:ascii="Arial" w:hAnsi="Arial" w:cs="Arial"/>
        </w:rPr>
        <w:tab/>
      </w:r>
    </w:p>
    <w:p w14:paraId="1D90C6B5"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It's just 4:00.  I see people are starting to arrive and probably get settled.  Just we'll give people a few more minutes to get connected and comfortable before we start our webinar.  But thanks to everyone who is here so far.  </w:t>
      </w:r>
    </w:p>
    <w:p w14:paraId="5623C43A"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Well, I'll get started with introductions.  My name is Rebecca </w:t>
      </w:r>
      <w:proofErr w:type="spellStart"/>
      <w:r w:rsidRPr="0098049E">
        <w:rPr>
          <w:rFonts w:ascii="Arial" w:hAnsi="Arial" w:cs="Arial"/>
          <w:sz w:val="24"/>
          <w:szCs w:val="24"/>
        </w:rPr>
        <w:t>La</w:t>
      </w:r>
      <w:r>
        <w:rPr>
          <w:rFonts w:ascii="Arial" w:hAnsi="Arial" w:cs="Arial"/>
          <w:sz w:val="24"/>
          <w:szCs w:val="24"/>
        </w:rPr>
        <w:t>z</w:t>
      </w:r>
      <w:r w:rsidRPr="0098049E">
        <w:rPr>
          <w:rFonts w:ascii="Arial" w:hAnsi="Arial" w:cs="Arial"/>
          <w:sz w:val="24"/>
          <w:szCs w:val="24"/>
        </w:rPr>
        <w:t>o</w:t>
      </w:r>
      <w:proofErr w:type="spellEnd"/>
      <w:r w:rsidRPr="0098049E">
        <w:rPr>
          <w:rFonts w:ascii="Arial" w:hAnsi="Arial" w:cs="Arial"/>
          <w:sz w:val="24"/>
          <w:szCs w:val="24"/>
        </w:rPr>
        <w:t>.  I'm the knowledge translation associate at Think College.  Today we have with us Jennifer Farmer and Chloe Farmer.  Jennifer is a blogger and a Super Mom.  Jennifer is enrolled in a JD program right now and holds a BA in public relations from Flagler College.  She's in the process of incorporating Include Me advocacy group into a nonprofit organization that will focus on specific projects and serve as a resource match for those seeking to advocate for their differently abled children.  She's a strong advocate for inclusion and self</w:t>
      </w:r>
      <w:r w:rsidRPr="0098049E">
        <w:rPr>
          <w:rFonts w:ascii="Arial" w:hAnsi="Arial" w:cs="Arial"/>
          <w:sz w:val="24"/>
          <w:szCs w:val="24"/>
        </w:rPr>
        <w:noBreakHyphen/>
        <w:t xml:space="preserve">taught, helping </w:t>
      </w:r>
      <w:proofErr w:type="gramStart"/>
      <w:r w:rsidRPr="0098049E">
        <w:rPr>
          <w:rFonts w:ascii="Arial" w:hAnsi="Arial" w:cs="Arial"/>
          <w:sz w:val="24"/>
          <w:szCs w:val="24"/>
        </w:rPr>
        <w:t>enabling</w:t>
      </w:r>
      <w:proofErr w:type="gramEnd"/>
      <w:r w:rsidRPr="0098049E">
        <w:rPr>
          <w:rFonts w:ascii="Arial" w:hAnsi="Arial" w:cs="Arial"/>
          <w:sz w:val="24"/>
          <w:szCs w:val="24"/>
        </w:rPr>
        <w:t xml:space="preserve"> every student to reach their potential despite whatever barriers may be present.  </w:t>
      </w:r>
    </w:p>
    <w:p w14:paraId="352BC0EF"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Today's webinar, entitled Include Me in College is named after a blog, which she updates regularly about Chloe attending college at Vanderbilt.  A few notes about Zoom, I don't know how many of you have attended Think College webinars in the past, but we used to use a different platform.  You should see some options at the bottom of </w:t>
      </w:r>
      <w:r w:rsidRPr="0098049E">
        <w:rPr>
          <w:rFonts w:ascii="Arial" w:hAnsi="Arial" w:cs="Arial"/>
          <w:sz w:val="24"/>
          <w:szCs w:val="24"/>
        </w:rPr>
        <w:lastRenderedPageBreak/>
        <w:t>your screen to chat or ask questions.  Please feel free to use those.  Jennifer said she's willing </w:t>
      </w:r>
      <w:r w:rsidRPr="0098049E">
        <w:rPr>
          <w:rFonts w:ascii="Arial" w:hAnsi="Arial" w:cs="Arial"/>
          <w:sz w:val="24"/>
          <w:szCs w:val="24"/>
        </w:rPr>
        <w:noBreakHyphen/>
      </w:r>
      <w:r w:rsidRPr="0098049E">
        <w:rPr>
          <w:rFonts w:ascii="Arial" w:hAnsi="Arial" w:cs="Arial"/>
          <w:sz w:val="24"/>
          <w:szCs w:val="24"/>
        </w:rPr>
        <w:noBreakHyphen/>
        <w:t xml:space="preserve"> she and Chloe are both willing to take questions throughout the presentation.  I will be recording the webinar, and that will be available online after the presentation is over.  We also have captioning available.  You should see the link in the chat box here on the page.  </w:t>
      </w:r>
    </w:p>
    <w:p w14:paraId="6A955ED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At the end of the webinar, I would like to ask people to respond to a quick poll, just three questions about your experience today, and how we can make sure that we provide webinars that are meaningful and useful for you.  </w:t>
      </w:r>
    </w:p>
    <w:p w14:paraId="7F63A1DC"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What am I missing?  I don't know.  I am not sure that I'm missing anything, so I'm going to let Jennifer and Chloe say hello.  </w:t>
      </w:r>
    </w:p>
    <w:p w14:paraId="2C4573A1"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Do you want to say hi, Chloe?  </w:t>
      </w:r>
    </w:p>
    <w:p w14:paraId="7F71A0F4"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Hi.</w:t>
      </w:r>
    </w:p>
    <w:p w14:paraId="4538BD0E"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Hello out there from Nashville.  </w:t>
      </w:r>
    </w:p>
    <w:p w14:paraId="2CB9AB3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[Applause]</w:t>
      </w:r>
    </w:p>
    <w:p w14:paraId="69EA0A6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We are enjoying it today.  I have flip</w:t>
      </w:r>
      <w:r w:rsidRPr="0098049E">
        <w:rPr>
          <w:rFonts w:ascii="Arial" w:hAnsi="Arial" w:cs="Arial"/>
          <w:sz w:val="24"/>
          <w:szCs w:val="24"/>
        </w:rPr>
        <w:noBreakHyphen/>
        <w:t>flops on in December, so I just want to state that openly, because coming from Chicago, that's an amazing thing.</w:t>
      </w:r>
    </w:p>
    <w:p w14:paraId="529D54A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We hate the cold.</w:t>
      </w:r>
    </w:p>
    <w:p w14:paraId="78C5589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Yeah, we are not </w:t>
      </w:r>
      <w:proofErr w:type="gramStart"/>
      <w:r w:rsidRPr="0098049E">
        <w:rPr>
          <w:rFonts w:ascii="Arial" w:hAnsi="Arial" w:cs="Arial"/>
          <w:sz w:val="24"/>
          <w:szCs w:val="24"/>
        </w:rPr>
        <w:t>a big fan</w:t>
      </w:r>
      <w:proofErr w:type="gramEnd"/>
      <w:r w:rsidRPr="0098049E">
        <w:rPr>
          <w:rFonts w:ascii="Arial" w:hAnsi="Arial" w:cs="Arial"/>
          <w:sz w:val="24"/>
          <w:szCs w:val="24"/>
        </w:rPr>
        <w:t xml:space="preserve"> of the cold.  And thank you, Becky, for the warm introduction.  We are so happy to be here and share Chloe's story.  We hope that other families and students that are looking for similar outcomes can learn from us, and we are certainly here to help any way we can.  </w:t>
      </w:r>
      <w:proofErr w:type="gramStart"/>
      <w:r w:rsidRPr="0098049E">
        <w:rPr>
          <w:rFonts w:ascii="Arial" w:hAnsi="Arial" w:cs="Arial"/>
          <w:sz w:val="24"/>
          <w:szCs w:val="24"/>
        </w:rPr>
        <w:t>So</w:t>
      </w:r>
      <w:proofErr w:type="gramEnd"/>
      <w:r w:rsidRPr="0098049E">
        <w:rPr>
          <w:rFonts w:ascii="Arial" w:hAnsi="Arial" w:cs="Arial"/>
          <w:sz w:val="24"/>
          <w:szCs w:val="24"/>
        </w:rPr>
        <w:t xml:space="preserve"> I titled today's presentation, I kind of kicked it up a notch.  It's </w:t>
      </w:r>
      <w:proofErr w:type="gramStart"/>
      <w:r w:rsidRPr="0098049E">
        <w:rPr>
          <w:rFonts w:ascii="Arial" w:hAnsi="Arial" w:cs="Arial"/>
          <w:sz w:val="24"/>
          <w:szCs w:val="24"/>
        </w:rPr>
        <w:t>really how</w:t>
      </w:r>
      <w:proofErr w:type="gramEnd"/>
      <w:r w:rsidRPr="0098049E">
        <w:rPr>
          <w:rFonts w:ascii="Arial" w:hAnsi="Arial" w:cs="Arial"/>
          <w:sz w:val="24"/>
          <w:szCs w:val="24"/>
        </w:rPr>
        <w:t xml:space="preserve"> I became a Vanderbilt Mom, because it didn't happen overnight.  It happened because of this one right here.  Okay, so the very first, I guess, notion we had or idea of Chloe attending college came from Chloe herself.  This is a picture of Chloe when she was in the ninth grade, and she hasn't really changed a </w:t>
      </w:r>
      <w:r w:rsidRPr="0098049E">
        <w:rPr>
          <w:rFonts w:ascii="Arial" w:hAnsi="Arial" w:cs="Arial"/>
          <w:sz w:val="24"/>
          <w:szCs w:val="24"/>
        </w:rPr>
        <w:lastRenderedPageBreak/>
        <w:t xml:space="preserve">whole, whole, whole lot on the outside, but I can tell you that every day she is gaining more skills and growing into a wonderful young lady.  So, in the transition time between middle school to high school, Chloe came home one day and sat my husband and I down and gave us what we now call the talk.  And she said to us that what she really wanted to do after high school was go to college, and there are moments in life that define who you are, and I could have responded in so </w:t>
      </w:r>
      <w:proofErr w:type="gramStart"/>
      <w:r w:rsidRPr="0098049E">
        <w:rPr>
          <w:rFonts w:ascii="Arial" w:hAnsi="Arial" w:cs="Arial"/>
          <w:sz w:val="24"/>
          <w:szCs w:val="24"/>
        </w:rPr>
        <w:t>many different ways</w:t>
      </w:r>
      <w:proofErr w:type="gramEnd"/>
      <w:r w:rsidRPr="0098049E">
        <w:rPr>
          <w:rFonts w:ascii="Arial" w:hAnsi="Arial" w:cs="Arial"/>
          <w:sz w:val="24"/>
          <w:szCs w:val="24"/>
        </w:rPr>
        <w:t xml:space="preserve">, but what I said was, although I was terrified, what I said was, okay, that sounds great.  Let's just figure out whatever that means, and we'll just roll with it.  That's great that you want to go to college.  I was thrilled that she </w:t>
      </w:r>
      <w:proofErr w:type="gramStart"/>
      <w:r w:rsidRPr="0098049E">
        <w:rPr>
          <w:rFonts w:ascii="Arial" w:hAnsi="Arial" w:cs="Arial"/>
          <w:sz w:val="24"/>
          <w:szCs w:val="24"/>
        </w:rPr>
        <w:t>made a decision</w:t>
      </w:r>
      <w:proofErr w:type="gramEnd"/>
      <w:r w:rsidRPr="0098049E">
        <w:rPr>
          <w:rFonts w:ascii="Arial" w:hAnsi="Arial" w:cs="Arial"/>
          <w:sz w:val="24"/>
          <w:szCs w:val="24"/>
        </w:rPr>
        <w:t xml:space="preserve"> and set a goal like that for herself.  </w:t>
      </w:r>
    </w:p>
    <w:p w14:paraId="45E4957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I had absolutely no clue what that would look like, what it would cost, what that meant.  I was in the </w:t>
      </w:r>
      <w:proofErr w:type="gramStart"/>
      <w:r w:rsidRPr="0098049E">
        <w:rPr>
          <w:rFonts w:ascii="Arial" w:hAnsi="Arial" w:cs="Arial"/>
          <w:sz w:val="24"/>
          <w:szCs w:val="24"/>
        </w:rPr>
        <w:t>dark, definitely</w:t>
      </w:r>
      <w:proofErr w:type="gramEnd"/>
      <w:r w:rsidRPr="0098049E">
        <w:rPr>
          <w:rFonts w:ascii="Arial" w:hAnsi="Arial" w:cs="Arial"/>
          <w:sz w:val="24"/>
          <w:szCs w:val="24"/>
        </w:rPr>
        <w:t xml:space="preserve">.  That would be a really </w:t>
      </w:r>
      <w:proofErr w:type="gramStart"/>
      <w:r w:rsidRPr="0098049E">
        <w:rPr>
          <w:rFonts w:ascii="Arial" w:hAnsi="Arial" w:cs="Arial"/>
          <w:sz w:val="24"/>
          <w:szCs w:val="24"/>
        </w:rPr>
        <w:t>easy way</w:t>
      </w:r>
      <w:proofErr w:type="gramEnd"/>
      <w:r w:rsidRPr="0098049E">
        <w:rPr>
          <w:rFonts w:ascii="Arial" w:hAnsi="Arial" w:cs="Arial"/>
          <w:sz w:val="24"/>
          <w:szCs w:val="24"/>
        </w:rPr>
        <w:t xml:space="preserve"> to say it.  </w:t>
      </w:r>
      <w:proofErr w:type="gramStart"/>
      <w:r w:rsidRPr="0098049E">
        <w:rPr>
          <w:rFonts w:ascii="Arial" w:hAnsi="Arial" w:cs="Arial"/>
          <w:sz w:val="24"/>
          <w:szCs w:val="24"/>
        </w:rPr>
        <w:t>So</w:t>
      </w:r>
      <w:proofErr w:type="gramEnd"/>
      <w:r w:rsidRPr="0098049E">
        <w:rPr>
          <w:rFonts w:ascii="Arial" w:hAnsi="Arial" w:cs="Arial"/>
          <w:sz w:val="24"/>
          <w:szCs w:val="24"/>
        </w:rPr>
        <w:t xml:space="preserve"> Chloe decided that because her friends at school, because she had to many neurotypical friends, Chloe is a social butterfly, self</w:t>
      </w:r>
      <w:r w:rsidRPr="0098049E">
        <w:rPr>
          <w:rFonts w:ascii="Arial" w:hAnsi="Arial" w:cs="Arial"/>
          <w:sz w:val="24"/>
          <w:szCs w:val="24"/>
        </w:rPr>
        <w:noBreakHyphen/>
        <w:t xml:space="preserve">proclaimed, so they were all going to college, and that's what she wanted to do.  </w:t>
      </w:r>
      <w:proofErr w:type="gramStart"/>
      <w:r w:rsidRPr="0098049E">
        <w:rPr>
          <w:rFonts w:ascii="Arial" w:hAnsi="Arial" w:cs="Arial"/>
          <w:sz w:val="24"/>
          <w:szCs w:val="24"/>
        </w:rPr>
        <w:t>So</w:t>
      </w:r>
      <w:proofErr w:type="gramEnd"/>
      <w:r w:rsidRPr="0098049E">
        <w:rPr>
          <w:rFonts w:ascii="Arial" w:hAnsi="Arial" w:cs="Arial"/>
          <w:sz w:val="24"/>
          <w:szCs w:val="24"/>
        </w:rPr>
        <w:t xml:space="preserve"> with that began my journey about research and my journey about communicating openly with that, and what I found out rather quickly is one of two things.  Either everyone thought I was insane, which is fine.  I'm cool.  Or, no, I'm not?  You don't think so?  </w:t>
      </w:r>
    </w:p>
    <w:p w14:paraId="6D46AC6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No, no.</w:t>
      </w:r>
    </w:p>
    <w:p w14:paraId="4B50D1C5"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Either everyone thought I was nuts, or they thought it was impossible, or they really didn't </w:t>
      </w:r>
      <w:r w:rsidRPr="0098049E">
        <w:rPr>
          <w:rFonts w:ascii="Arial" w:hAnsi="Arial" w:cs="Arial"/>
          <w:sz w:val="24"/>
          <w:szCs w:val="24"/>
        </w:rPr>
        <w:noBreakHyphen/>
      </w:r>
      <w:r w:rsidRPr="0098049E">
        <w:rPr>
          <w:rFonts w:ascii="Arial" w:hAnsi="Arial" w:cs="Arial"/>
          <w:sz w:val="24"/>
          <w:szCs w:val="24"/>
        </w:rPr>
        <w:noBreakHyphen/>
        <w:t xml:space="preserve"> they like me.  We were all kind of I guess fumbling around in the dark, I guess is the easiest way to say it.  </w:t>
      </w:r>
      <w:proofErr w:type="gramStart"/>
      <w:r w:rsidRPr="0098049E">
        <w:rPr>
          <w:rFonts w:ascii="Arial" w:hAnsi="Arial" w:cs="Arial"/>
          <w:sz w:val="24"/>
          <w:szCs w:val="24"/>
        </w:rPr>
        <w:t>So</w:t>
      </w:r>
      <w:proofErr w:type="gramEnd"/>
      <w:r w:rsidRPr="0098049E">
        <w:rPr>
          <w:rFonts w:ascii="Arial" w:hAnsi="Arial" w:cs="Arial"/>
          <w:sz w:val="24"/>
          <w:szCs w:val="24"/>
        </w:rPr>
        <w:t xml:space="preserve"> after that talk with Chloe, and she was convinced that she wanted to go, we made the decision to start crowd sourcing and networking and researching and figuring out what that meant.  </w:t>
      </w:r>
    </w:p>
    <w:p w14:paraId="768C513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r>
      <w:proofErr w:type="gramStart"/>
      <w:r w:rsidRPr="0098049E">
        <w:rPr>
          <w:rFonts w:ascii="Arial" w:hAnsi="Arial" w:cs="Arial"/>
          <w:sz w:val="24"/>
          <w:szCs w:val="24"/>
        </w:rPr>
        <w:t>So</w:t>
      </w:r>
      <w:proofErr w:type="gramEnd"/>
      <w:r w:rsidRPr="0098049E">
        <w:rPr>
          <w:rFonts w:ascii="Arial" w:hAnsi="Arial" w:cs="Arial"/>
          <w:sz w:val="24"/>
          <w:szCs w:val="24"/>
        </w:rPr>
        <w:t xml:space="preserve"> the very first thing I did was start a blog and find inclusion social networking groups, and that led to us really talking about Include Me.  Include Me was something </w:t>
      </w:r>
      <w:r w:rsidRPr="0098049E">
        <w:rPr>
          <w:rFonts w:ascii="Arial" w:hAnsi="Arial" w:cs="Arial"/>
          <w:sz w:val="24"/>
          <w:szCs w:val="24"/>
        </w:rPr>
        <w:lastRenderedPageBreak/>
        <w:t xml:space="preserve">that we did intentionally to share our story, and not just our story, just Chloe's story, because it's a very powerful thing for someone to say that they want to do something, someone that already has barriers to doing that, so we thought what we would do is stand up and stand out and just include everybody on that journey.  Yeah, it was a gamble.  It was a risk.  We didn't know if Chloe would be accepted into college, if that would ever really be the </w:t>
      </w:r>
      <w:proofErr w:type="gramStart"/>
      <w:r w:rsidRPr="0098049E">
        <w:rPr>
          <w:rFonts w:ascii="Arial" w:hAnsi="Arial" w:cs="Arial"/>
          <w:sz w:val="24"/>
          <w:szCs w:val="24"/>
        </w:rPr>
        <w:t>final outcome</w:t>
      </w:r>
      <w:proofErr w:type="gramEnd"/>
      <w:r w:rsidRPr="0098049E">
        <w:rPr>
          <w:rFonts w:ascii="Arial" w:hAnsi="Arial" w:cs="Arial"/>
          <w:sz w:val="24"/>
          <w:szCs w:val="24"/>
        </w:rPr>
        <w:t xml:space="preserve">.  We certainly hoped it would, and we were going to do everything we could to make that happen, but along that, I noticed that other families in our area were not necessarily entertaining the idea of college but then kind of began to as we started talking about it more, and I began to meet people and cultivate my resources, and that really led us to very, very quickly and early on to Think College and the US Department of Education.  I can't say enough about the resources that were available to us, because we needed to sit down and really think about what Chloe wanted and what was important to her.  </w:t>
      </w:r>
    </w:p>
    <w:p w14:paraId="0013FB2E"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r>
      <w:proofErr w:type="gramStart"/>
      <w:r w:rsidRPr="0098049E">
        <w:rPr>
          <w:rFonts w:ascii="Arial" w:hAnsi="Arial" w:cs="Arial"/>
          <w:sz w:val="24"/>
          <w:szCs w:val="24"/>
        </w:rPr>
        <w:t>So</w:t>
      </w:r>
      <w:proofErr w:type="gramEnd"/>
      <w:r w:rsidRPr="0098049E">
        <w:rPr>
          <w:rFonts w:ascii="Arial" w:hAnsi="Arial" w:cs="Arial"/>
          <w:sz w:val="24"/>
          <w:szCs w:val="24"/>
        </w:rPr>
        <w:t xml:space="preserve"> one of the things that Chloe said early on that she wanted </w:t>
      </w:r>
      <w:r w:rsidRPr="0098049E">
        <w:rPr>
          <w:rFonts w:ascii="Arial" w:hAnsi="Arial" w:cs="Arial"/>
          <w:sz w:val="24"/>
          <w:szCs w:val="24"/>
        </w:rPr>
        <w:noBreakHyphen/>
      </w:r>
      <w:r w:rsidRPr="0098049E">
        <w:rPr>
          <w:rFonts w:ascii="Arial" w:hAnsi="Arial" w:cs="Arial"/>
          <w:sz w:val="24"/>
          <w:szCs w:val="24"/>
        </w:rPr>
        <w:noBreakHyphen/>
        <w:t xml:space="preserve"> do you remember?</w:t>
      </w:r>
    </w:p>
    <w:p w14:paraId="1997CBAF"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To go to college.</w:t>
      </w:r>
    </w:p>
    <w:p w14:paraId="6F6DC659"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You wanted to go to college, but what did you want out of college?</w:t>
      </w:r>
    </w:p>
    <w:p w14:paraId="615F40A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A job.</w:t>
      </w:r>
    </w:p>
    <w:p w14:paraId="1E404C44"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But what was important to you at whatever school you went to?</w:t>
      </w:r>
    </w:p>
    <w:p w14:paraId="23BAA160"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A big football team.</w:t>
      </w:r>
    </w:p>
    <w:p w14:paraId="49CD9D1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A big football team.  When we took her on college interviews, what I'll get to in a minute, she said, she would tell them openly that she wanted to tailgate, and really that led us to schools with big football programs, so right there, you know, you're talking about, what the SEC schools mainly.  We did look locally first, and, you know, we used to think college's site, and I certainly did blog about </w:t>
      </w:r>
      <w:proofErr w:type="gramStart"/>
      <w:r w:rsidRPr="0098049E">
        <w:rPr>
          <w:rFonts w:ascii="Arial" w:hAnsi="Arial" w:cs="Arial"/>
          <w:sz w:val="24"/>
          <w:szCs w:val="24"/>
        </w:rPr>
        <w:t>all of</w:t>
      </w:r>
      <w:proofErr w:type="gramEnd"/>
      <w:r w:rsidRPr="0098049E">
        <w:rPr>
          <w:rFonts w:ascii="Arial" w:hAnsi="Arial" w:cs="Arial"/>
          <w:sz w:val="24"/>
          <w:szCs w:val="24"/>
        </w:rPr>
        <w:t xml:space="preserve"> that research, but her top </w:t>
      </w:r>
      <w:r w:rsidRPr="0098049E">
        <w:rPr>
          <w:rFonts w:ascii="Arial" w:hAnsi="Arial" w:cs="Arial"/>
          <w:sz w:val="24"/>
          <w:szCs w:val="24"/>
        </w:rPr>
        <w:lastRenderedPageBreak/>
        <w:t xml:space="preserve">criteria was football and then having a figure skating rink nearby.  She also wanted access to science classes, and that would be a deal breaker for her if she couldn't have that.  Chloe is a science geek, that we learned </w:t>
      </w:r>
      <w:proofErr w:type="gramStart"/>
      <w:r w:rsidRPr="0098049E">
        <w:rPr>
          <w:rFonts w:ascii="Arial" w:hAnsi="Arial" w:cs="Arial"/>
          <w:sz w:val="24"/>
          <w:szCs w:val="24"/>
        </w:rPr>
        <w:t>pretty quickly</w:t>
      </w:r>
      <w:proofErr w:type="gramEnd"/>
      <w:r w:rsidRPr="0098049E">
        <w:rPr>
          <w:rFonts w:ascii="Arial" w:hAnsi="Arial" w:cs="Arial"/>
          <w:sz w:val="24"/>
          <w:szCs w:val="24"/>
        </w:rPr>
        <w:t>.  Yeah.</w:t>
      </w:r>
    </w:p>
    <w:p w14:paraId="7010648D"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Because of my dad.</w:t>
      </w:r>
    </w:p>
    <w:p w14:paraId="3FEE765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Because of your dad.  Yeah, her dad is a geek, so she's a geek, I guess.  She thinks it's </w:t>
      </w:r>
      <w:r w:rsidRPr="0098049E">
        <w:rPr>
          <w:rFonts w:ascii="Arial" w:hAnsi="Arial" w:cs="Arial"/>
          <w:sz w:val="24"/>
          <w:szCs w:val="24"/>
        </w:rPr>
        <w:noBreakHyphen/>
      </w:r>
      <w:r w:rsidRPr="0098049E">
        <w:rPr>
          <w:rFonts w:ascii="Arial" w:hAnsi="Arial" w:cs="Arial"/>
          <w:sz w:val="24"/>
          <w:szCs w:val="24"/>
        </w:rPr>
        <w:noBreakHyphen/>
        <w:t xml:space="preserve"> they do, though.  They watch a lot of documentaries and geek out together, which is fun.</w:t>
      </w:r>
    </w:p>
    <w:p w14:paraId="3A3E26CB"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And I like to watch daddy play video games.</w:t>
      </w:r>
    </w:p>
    <w:p w14:paraId="7D630F0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Okay, but that's </w:t>
      </w:r>
      <w:r w:rsidRPr="0098049E">
        <w:rPr>
          <w:rFonts w:ascii="Arial" w:hAnsi="Arial" w:cs="Arial"/>
          <w:sz w:val="24"/>
          <w:szCs w:val="24"/>
        </w:rPr>
        <w:noBreakHyphen/>
      </w:r>
      <w:r w:rsidRPr="0098049E">
        <w:rPr>
          <w:rFonts w:ascii="Arial" w:hAnsi="Arial" w:cs="Arial"/>
          <w:sz w:val="24"/>
          <w:szCs w:val="24"/>
        </w:rPr>
        <w:noBreakHyphen/>
        <w:t xml:space="preserve"> [laughter] </w:t>
      </w:r>
      <w:r w:rsidRPr="0098049E">
        <w:rPr>
          <w:rFonts w:ascii="Arial" w:hAnsi="Arial" w:cs="Arial"/>
          <w:sz w:val="24"/>
          <w:szCs w:val="24"/>
        </w:rPr>
        <w:noBreakHyphen/>
      </w:r>
      <w:r w:rsidRPr="0098049E">
        <w:rPr>
          <w:rFonts w:ascii="Arial" w:hAnsi="Arial" w:cs="Arial"/>
          <w:sz w:val="24"/>
          <w:szCs w:val="24"/>
        </w:rPr>
        <w:noBreakHyphen/>
        <w:t xml:space="preserve"> so there's that piece to it.  But we began to narrow down Chloe's choices, and </w:t>
      </w:r>
      <w:r w:rsidRPr="0098049E">
        <w:rPr>
          <w:rFonts w:ascii="Arial" w:hAnsi="Arial" w:cs="Arial"/>
          <w:sz w:val="24"/>
          <w:szCs w:val="24"/>
        </w:rPr>
        <w:noBreakHyphen/>
      </w:r>
      <w:r w:rsidRPr="0098049E">
        <w:rPr>
          <w:rFonts w:ascii="Arial" w:hAnsi="Arial" w:cs="Arial"/>
          <w:sz w:val="24"/>
          <w:szCs w:val="24"/>
        </w:rPr>
        <w:noBreakHyphen/>
      </w:r>
    </w:p>
    <w:p w14:paraId="5C43DB0D"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We visit University of Tennessee, Clemson.  </w:t>
      </w:r>
    </w:p>
    <w:p w14:paraId="32377065"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Let me put this slide up.  There you go.  Where did we go?</w:t>
      </w:r>
    </w:p>
    <w:p w14:paraId="13DF9109"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University of South Carolina.</w:t>
      </w:r>
    </w:p>
    <w:p w14:paraId="02CBBE8B"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And what do you remember about the University of South Carolina?  Do you remember going there?  </w:t>
      </w:r>
    </w:p>
    <w:p w14:paraId="5D599DC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A little.  </w:t>
      </w:r>
    </w:p>
    <w:p w14:paraId="5206DFD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Do you remember our tour?</w:t>
      </w:r>
    </w:p>
    <w:p w14:paraId="6CC6384F"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Yeah.  </w:t>
      </w:r>
    </w:p>
    <w:p w14:paraId="0B6B1C8C"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When they took Chloe on a tour, University of South Carolina was the first one that we went to, and we wanted to see what was called one of the life programs, and the life programs came out of South Carolina, the state of, not just the university, and there was a man that I became acquainted with by the name of Donald Bailey.  He wrote about his request to do pretty much the same thing we did, which was how it started, anyway, for him, was to find a college placement for his son, Donald Bailey, Jr.  He wrote a book about it.  Now, he ended up really in places that he didn't really see </w:t>
      </w:r>
      <w:r w:rsidRPr="0098049E">
        <w:rPr>
          <w:rFonts w:ascii="Arial" w:hAnsi="Arial" w:cs="Arial"/>
          <w:sz w:val="24"/>
          <w:szCs w:val="24"/>
        </w:rPr>
        <w:lastRenderedPageBreak/>
        <w:t>himself, like before the </w:t>
      </w:r>
      <w:r w:rsidRPr="0098049E">
        <w:rPr>
          <w:rFonts w:ascii="Arial" w:hAnsi="Arial" w:cs="Arial"/>
          <w:sz w:val="24"/>
          <w:szCs w:val="24"/>
        </w:rPr>
        <w:noBreakHyphen/>
      </w:r>
      <w:r w:rsidRPr="0098049E">
        <w:rPr>
          <w:rFonts w:ascii="Arial" w:hAnsi="Arial" w:cs="Arial"/>
          <w:sz w:val="24"/>
          <w:szCs w:val="24"/>
        </w:rPr>
        <w:noBreakHyphen/>
        <w:t xml:space="preserve"> I think the legislature of South Carolina, you know, securing funds for these programs.  He really was someone that stood out and said, you know, I'm going to make this happen, and the positive contribution, the groundwork that his committee, that his brain, if you will, laid for the rest of us was just fantastic, because all of </w:t>
      </w:r>
      <w:proofErr w:type="gramStart"/>
      <w:r w:rsidRPr="0098049E">
        <w:rPr>
          <w:rFonts w:ascii="Arial" w:hAnsi="Arial" w:cs="Arial"/>
          <w:sz w:val="24"/>
          <w:szCs w:val="24"/>
        </w:rPr>
        <w:t>a sudden families</w:t>
      </w:r>
      <w:proofErr w:type="gramEnd"/>
      <w:r w:rsidRPr="0098049E">
        <w:rPr>
          <w:rFonts w:ascii="Arial" w:hAnsi="Arial" w:cs="Arial"/>
          <w:sz w:val="24"/>
          <w:szCs w:val="24"/>
        </w:rPr>
        <w:t xml:space="preserve"> like us have choices, whereas we didn't maybe before.  </w:t>
      </w:r>
    </w:p>
    <w:p w14:paraId="2732E56D"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r>
      <w:proofErr w:type="gramStart"/>
      <w:r w:rsidRPr="0098049E">
        <w:rPr>
          <w:rFonts w:ascii="Arial" w:hAnsi="Arial" w:cs="Arial"/>
          <w:sz w:val="24"/>
          <w:szCs w:val="24"/>
        </w:rPr>
        <w:t>So</w:t>
      </w:r>
      <w:proofErr w:type="gramEnd"/>
      <w:r w:rsidRPr="0098049E">
        <w:rPr>
          <w:rFonts w:ascii="Arial" w:hAnsi="Arial" w:cs="Arial"/>
          <w:sz w:val="24"/>
          <w:szCs w:val="24"/>
        </w:rPr>
        <w:t xml:space="preserve"> we started at University of South Carolina, and that was Chloe's junior year, but her spring break, so that was pretty common.  That's kind of what </w:t>
      </w:r>
      <w:proofErr w:type="gramStart"/>
      <w:r w:rsidRPr="0098049E">
        <w:rPr>
          <w:rFonts w:ascii="Arial" w:hAnsi="Arial" w:cs="Arial"/>
          <w:sz w:val="24"/>
          <w:szCs w:val="24"/>
        </w:rPr>
        <w:t>all of</w:t>
      </w:r>
      <w:proofErr w:type="gramEnd"/>
      <w:r w:rsidRPr="0098049E">
        <w:rPr>
          <w:rFonts w:ascii="Arial" w:hAnsi="Arial" w:cs="Arial"/>
          <w:sz w:val="24"/>
          <w:szCs w:val="24"/>
        </w:rPr>
        <w:t xml:space="preserve"> the kids in high school were doing.  Spring break</w:t>
      </w:r>
      <w:r w:rsidRPr="0098049E">
        <w:rPr>
          <w:rFonts w:ascii="Arial" w:hAnsi="Arial" w:cs="Arial"/>
          <w:sz w:val="24"/>
          <w:szCs w:val="24"/>
        </w:rPr>
        <w:noBreakHyphen/>
        <w:t xml:space="preserve">wise, you go on your college tour, so that's what we did.  And we drove down.  We went skating with a nice lady in Charlotte to kind of get an idea of how far that would be from the school and </w:t>
      </w:r>
      <w:proofErr w:type="gramStart"/>
      <w:r w:rsidRPr="0098049E">
        <w:rPr>
          <w:rFonts w:ascii="Arial" w:hAnsi="Arial" w:cs="Arial"/>
          <w:sz w:val="24"/>
          <w:szCs w:val="24"/>
        </w:rPr>
        <w:t>all of</w:t>
      </w:r>
      <w:proofErr w:type="gramEnd"/>
      <w:r w:rsidRPr="0098049E">
        <w:rPr>
          <w:rFonts w:ascii="Arial" w:hAnsi="Arial" w:cs="Arial"/>
          <w:sz w:val="24"/>
          <w:szCs w:val="24"/>
        </w:rPr>
        <w:t xml:space="preserve"> that stuff.  </w:t>
      </w:r>
    </w:p>
    <w:p w14:paraId="669853C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We stayed on campus, which I absolutely loved.  They have a hotel on campus.</w:t>
      </w:r>
    </w:p>
    <w:p w14:paraId="7CD2B03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Cool.</w:t>
      </w:r>
    </w:p>
    <w:p w14:paraId="39BF0D4A"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And it really was welcoming, and, you know, we were just right there, and we can walk to everything under the sun, and Columbia of course is just beautiful.  They have </w:t>
      </w:r>
      <w:proofErr w:type="gramStart"/>
      <w:r w:rsidRPr="0098049E">
        <w:rPr>
          <w:rFonts w:ascii="Arial" w:hAnsi="Arial" w:cs="Arial"/>
          <w:sz w:val="24"/>
          <w:szCs w:val="24"/>
        </w:rPr>
        <w:t>all of these</w:t>
      </w:r>
      <w:proofErr w:type="gramEnd"/>
      <w:r w:rsidRPr="0098049E">
        <w:rPr>
          <w:rFonts w:ascii="Arial" w:hAnsi="Arial" w:cs="Arial"/>
          <w:sz w:val="24"/>
          <w:szCs w:val="24"/>
        </w:rPr>
        <w:t xml:space="preserve"> really old buildings, and it's just very tall.  Everything is very tall.  That's what I remember about it, is everything was just so tall, but they took us on the tour, and we were just entranced by </w:t>
      </w:r>
      <w:proofErr w:type="gramStart"/>
      <w:r w:rsidRPr="0098049E">
        <w:rPr>
          <w:rFonts w:ascii="Arial" w:hAnsi="Arial" w:cs="Arial"/>
          <w:sz w:val="24"/>
          <w:szCs w:val="24"/>
        </w:rPr>
        <w:t>all of</w:t>
      </w:r>
      <w:proofErr w:type="gramEnd"/>
      <w:r w:rsidRPr="0098049E">
        <w:rPr>
          <w:rFonts w:ascii="Arial" w:hAnsi="Arial" w:cs="Arial"/>
          <w:sz w:val="24"/>
          <w:szCs w:val="24"/>
        </w:rPr>
        <w:t xml:space="preserve"> this stuff that you can buy with gamecocks on it, and all of the things that you can do and see, and Chloe fell in love with the food plan.  That was her </w:t>
      </w:r>
      <w:proofErr w:type="gramStart"/>
      <w:r w:rsidRPr="0098049E">
        <w:rPr>
          <w:rFonts w:ascii="Arial" w:hAnsi="Arial" w:cs="Arial"/>
          <w:sz w:val="24"/>
          <w:szCs w:val="24"/>
        </w:rPr>
        <w:t>big thing</w:t>
      </w:r>
      <w:proofErr w:type="gramEnd"/>
      <w:r w:rsidRPr="0098049E">
        <w:rPr>
          <w:rFonts w:ascii="Arial" w:hAnsi="Arial" w:cs="Arial"/>
          <w:sz w:val="24"/>
          <w:szCs w:val="24"/>
        </w:rPr>
        <w:t xml:space="preserve">.  We have blogged about it and posted a video of it, and she very openly states that her very favorite feature of the University of South Carolina was their food plan, and we just loved it.  </w:t>
      </w:r>
    </w:p>
    <w:p w14:paraId="716DAB84"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We liked their inclusive curriculum, because one of the things that they did, and I don't know if they still do or not, because we of course didn't end up </w:t>
      </w:r>
      <w:r w:rsidRPr="0098049E">
        <w:rPr>
          <w:rFonts w:ascii="Arial" w:hAnsi="Arial" w:cs="Arial"/>
          <w:sz w:val="24"/>
          <w:szCs w:val="24"/>
        </w:rPr>
        <w:noBreakHyphen/>
      </w:r>
      <w:r w:rsidRPr="0098049E">
        <w:rPr>
          <w:rFonts w:ascii="Arial" w:hAnsi="Arial" w:cs="Arial"/>
          <w:sz w:val="24"/>
          <w:szCs w:val="24"/>
        </w:rPr>
        <w:noBreakHyphen/>
        <w:t xml:space="preserve"> Chloe didn't end up attending that school, one of the things that they did is they were starting to include the live students in study abroad, and that's something that Chloe has always wanted to </w:t>
      </w:r>
      <w:r w:rsidRPr="0098049E">
        <w:rPr>
          <w:rFonts w:ascii="Arial" w:hAnsi="Arial" w:cs="Arial"/>
          <w:sz w:val="24"/>
          <w:szCs w:val="24"/>
        </w:rPr>
        <w:lastRenderedPageBreak/>
        <w:t xml:space="preserve">talk about is traveling, going very far away from me on an airplane.  But, you know, we'll talk about that part eventually, right?  </w:t>
      </w:r>
    </w:p>
    <w:p w14:paraId="1759ECC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So, that was one of the things they did, and they also have the life students, they give them course access to major courses, so Chloe was looking at, you know, like an athletics sports kind of thing, and they have a major, for example, in athletic training, so she would have been able to, had we gone that route, she'd have access to those courses, you know, alongside the majors in the class.  So that was one of the features that we really liked about the University of South Carolina.  </w:t>
      </w:r>
    </w:p>
    <w:p w14:paraId="6FDD51A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Do you know where we went next?</w:t>
      </w:r>
    </w:p>
    <w:p w14:paraId="189258D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University of Tennessee?</w:t>
      </w:r>
    </w:p>
    <w:p w14:paraId="41665285"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Nope.  </w:t>
      </w:r>
    </w:p>
    <w:p w14:paraId="0D78972E"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Clemson?</w:t>
      </w:r>
    </w:p>
    <w:p w14:paraId="664C7189"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And what did we like about Clemson?  What was your favorite thing about Clemson?</w:t>
      </w:r>
    </w:p>
    <w:p w14:paraId="1DAC8CF5"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Football.</w:t>
      </w:r>
    </w:p>
    <w:p w14:paraId="7FA853F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Football, but what else?</w:t>
      </w:r>
    </w:p>
    <w:p w14:paraId="77AA171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Cheer.</w:t>
      </w:r>
    </w:p>
    <w:p w14:paraId="534426EB"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Tigers.  They had the Clemson tigers.</w:t>
      </w:r>
    </w:p>
    <w:p w14:paraId="7895D850"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Roar.</w:t>
      </w:r>
    </w:p>
    <w:p w14:paraId="27987830"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And they were everywhere.  During my research, I had read a lot about Clemson, and being at Clemson is just overwhelming, and I say that because it is so embracing, and they are so inclusive and just so many different things that they do, and there were numerous students that stopped us when we were on the bus, when we were walking around campus, they asked Chloe, you know, hi.  I'm so and so, I volunteer at Clemson Life.  Some of the real heartwarming and amazing stories that you </w:t>
      </w:r>
      <w:r w:rsidRPr="0098049E">
        <w:rPr>
          <w:rFonts w:ascii="Arial" w:hAnsi="Arial" w:cs="Arial"/>
          <w:sz w:val="24"/>
          <w:szCs w:val="24"/>
        </w:rPr>
        <w:lastRenderedPageBreak/>
        <w:t xml:space="preserve">see about college come out of Clemson, and they are, no kidding, all heart, and just being there with them, you can see that, and you can feel it.  I mean I could feel it.  Unfortunately, the curriculum didn't include, and I don't know if it does now, I am not sure, but at the time when we were looking at it for Chloe, it did not include course access to science, and that was a deal breaker for her.  </w:t>
      </w:r>
      <w:proofErr w:type="gramStart"/>
      <w:r w:rsidRPr="0098049E">
        <w:rPr>
          <w:rFonts w:ascii="Arial" w:hAnsi="Arial" w:cs="Arial"/>
          <w:sz w:val="24"/>
          <w:szCs w:val="24"/>
        </w:rPr>
        <w:t>So</w:t>
      </w:r>
      <w:proofErr w:type="gramEnd"/>
      <w:r w:rsidRPr="0098049E">
        <w:rPr>
          <w:rFonts w:ascii="Arial" w:hAnsi="Arial" w:cs="Arial"/>
          <w:sz w:val="24"/>
          <w:szCs w:val="24"/>
        </w:rPr>
        <w:t xml:space="preserve"> we chose to take Clemson out of our running, but it was hard, and I did go ahead and write all of that down in case anyone wants to read more about Clemson, so do you remember anything that you want to share about Clemson?  No?  </w:t>
      </w:r>
    </w:p>
    <w:p w14:paraId="1F479E7C"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No.  </w:t>
      </w:r>
    </w:p>
    <w:p w14:paraId="1997B4BF"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They also have a hotel.  I just want to say that, really, </w:t>
      </w:r>
      <w:proofErr w:type="gramStart"/>
      <w:r w:rsidRPr="0098049E">
        <w:rPr>
          <w:rFonts w:ascii="Arial" w:hAnsi="Arial" w:cs="Arial"/>
          <w:sz w:val="24"/>
          <w:szCs w:val="24"/>
        </w:rPr>
        <w:t>really adorable</w:t>
      </w:r>
      <w:proofErr w:type="gramEnd"/>
      <w:r w:rsidRPr="0098049E">
        <w:rPr>
          <w:rFonts w:ascii="Arial" w:hAnsi="Arial" w:cs="Arial"/>
          <w:sz w:val="24"/>
          <w:szCs w:val="24"/>
        </w:rPr>
        <w:t xml:space="preserve"> bedding, and Starbucks.  Loved it, and a parent club.  So that was </w:t>
      </w:r>
      <w:proofErr w:type="gramStart"/>
      <w:r w:rsidRPr="0098049E">
        <w:rPr>
          <w:rFonts w:ascii="Arial" w:hAnsi="Arial" w:cs="Arial"/>
          <w:sz w:val="24"/>
          <w:szCs w:val="24"/>
        </w:rPr>
        <w:t>really fun</w:t>
      </w:r>
      <w:proofErr w:type="gramEnd"/>
      <w:r w:rsidRPr="0098049E">
        <w:rPr>
          <w:rFonts w:ascii="Arial" w:hAnsi="Arial" w:cs="Arial"/>
          <w:sz w:val="24"/>
          <w:szCs w:val="24"/>
        </w:rPr>
        <w:t xml:space="preserve"> for me.  But you don't remember anything else?  </w:t>
      </w:r>
    </w:p>
    <w:p w14:paraId="6BFDB19D"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No.</w:t>
      </w:r>
    </w:p>
    <w:p w14:paraId="7E93D702"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No?  She just liked to walk around with the Starbucks and the tigers.  So where did we go next Chloe?</w:t>
      </w:r>
    </w:p>
    <w:p w14:paraId="08AC550D"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w:t>
      </w:r>
      <w:proofErr w:type="spellStart"/>
      <w:r w:rsidRPr="0098049E">
        <w:rPr>
          <w:rFonts w:ascii="Arial" w:hAnsi="Arial" w:cs="Arial"/>
          <w:sz w:val="24"/>
          <w:szCs w:val="24"/>
        </w:rPr>
        <w:t>Vandy</w:t>
      </w:r>
      <w:proofErr w:type="spellEnd"/>
      <w:r w:rsidRPr="0098049E">
        <w:rPr>
          <w:rFonts w:ascii="Arial" w:hAnsi="Arial" w:cs="Arial"/>
          <w:sz w:val="24"/>
          <w:szCs w:val="24"/>
        </w:rPr>
        <w:t xml:space="preserve">?  </w:t>
      </w:r>
    </w:p>
    <w:p w14:paraId="564787CC"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No.  </w:t>
      </w:r>
    </w:p>
    <w:p w14:paraId="1131802B"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I don't know.  The University of Tennessee.</w:t>
      </w:r>
    </w:p>
    <w:p w14:paraId="330EAA0B"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What do you remember about University of Tennessee?</w:t>
      </w:r>
    </w:p>
    <w:p w14:paraId="549E393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The volunteers.</w:t>
      </w:r>
    </w:p>
    <w:p w14:paraId="5505EF49"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The volunteers.  And I think immediately the first thing that we noticed was how incredibly orange everything was, I mean just incredibly.  It was fantastic.  We have a family member that went to the University of Tennessee.  Nice rivalry now that we are at </w:t>
      </w:r>
      <w:proofErr w:type="spellStart"/>
      <w:r w:rsidRPr="0098049E">
        <w:rPr>
          <w:rFonts w:ascii="Arial" w:hAnsi="Arial" w:cs="Arial"/>
          <w:sz w:val="24"/>
          <w:szCs w:val="24"/>
        </w:rPr>
        <w:t>Vandy</w:t>
      </w:r>
      <w:proofErr w:type="spellEnd"/>
      <w:r w:rsidRPr="0098049E">
        <w:rPr>
          <w:rFonts w:ascii="Arial" w:hAnsi="Arial" w:cs="Arial"/>
          <w:sz w:val="24"/>
          <w:szCs w:val="24"/>
        </w:rPr>
        <w:t xml:space="preserve">, by the way.  But we were able to really go right in there and meet Mr. Beeson.  Do you remember Mr. Beeson?  Chloe just absolutely loved him from day one, and </w:t>
      </w:r>
      <w:r w:rsidRPr="0098049E">
        <w:rPr>
          <w:rFonts w:ascii="Arial" w:hAnsi="Arial" w:cs="Arial"/>
          <w:sz w:val="24"/>
          <w:szCs w:val="24"/>
        </w:rPr>
        <w:lastRenderedPageBreak/>
        <w:t xml:space="preserve">some of the students that were currently in the program, and we were able to ask a lot of questions.  Do you remember some of the things that we asked him or some of the things that they said?  Do you remember what they talked about?  </w:t>
      </w:r>
    </w:p>
    <w:p w14:paraId="5FB9AA7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I </w:t>
      </w:r>
      <w:r w:rsidRPr="0098049E">
        <w:rPr>
          <w:rFonts w:ascii="Arial" w:hAnsi="Arial" w:cs="Arial"/>
          <w:sz w:val="24"/>
          <w:szCs w:val="24"/>
        </w:rPr>
        <w:noBreakHyphen/>
      </w:r>
      <w:r w:rsidRPr="0098049E">
        <w:rPr>
          <w:rFonts w:ascii="Arial" w:hAnsi="Arial" w:cs="Arial"/>
          <w:sz w:val="24"/>
          <w:szCs w:val="24"/>
        </w:rPr>
        <w:noBreakHyphen/>
        <w:t xml:space="preserve"> no.  </w:t>
      </w:r>
    </w:p>
    <w:p w14:paraId="70CDAD7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No?  They were talking about what they were doing currently for internships and coursework.  Of course, my first question is how the heck do you keep </w:t>
      </w:r>
      <w:proofErr w:type="gramStart"/>
      <w:r w:rsidRPr="0098049E">
        <w:rPr>
          <w:rFonts w:ascii="Arial" w:hAnsi="Arial" w:cs="Arial"/>
          <w:sz w:val="24"/>
          <w:szCs w:val="24"/>
        </w:rPr>
        <w:t>all of these</w:t>
      </w:r>
      <w:proofErr w:type="gramEnd"/>
      <w:r w:rsidRPr="0098049E">
        <w:rPr>
          <w:rFonts w:ascii="Arial" w:hAnsi="Arial" w:cs="Arial"/>
          <w:sz w:val="24"/>
          <w:szCs w:val="24"/>
        </w:rPr>
        <w:t xml:space="preserve"> students organized?  </w:t>
      </w:r>
      <w:proofErr w:type="gramStart"/>
      <w:r w:rsidRPr="0098049E">
        <w:rPr>
          <w:rFonts w:ascii="Arial" w:hAnsi="Arial" w:cs="Arial"/>
          <w:sz w:val="24"/>
          <w:szCs w:val="24"/>
        </w:rPr>
        <w:t>So</w:t>
      </w:r>
      <w:proofErr w:type="gramEnd"/>
      <w:r w:rsidRPr="0098049E">
        <w:rPr>
          <w:rFonts w:ascii="Arial" w:hAnsi="Arial" w:cs="Arial"/>
          <w:sz w:val="24"/>
          <w:szCs w:val="24"/>
        </w:rPr>
        <w:t xml:space="preserve"> he has everybody's calendar.  He uses a lot of technology and encourages that, which is right up Chloe's alley.  She really can text like a champion.  She's still working on some of her other stuff, but she's fairly technology literate, I would say, don't you think?  </w:t>
      </w:r>
    </w:p>
    <w:p w14:paraId="1D8468FA"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r>
      <w:proofErr w:type="gramStart"/>
      <w:r w:rsidRPr="0098049E">
        <w:rPr>
          <w:rFonts w:ascii="Arial" w:hAnsi="Arial" w:cs="Arial"/>
          <w:sz w:val="24"/>
          <w:szCs w:val="24"/>
        </w:rPr>
        <w:t>So</w:t>
      </w:r>
      <w:proofErr w:type="gramEnd"/>
      <w:r w:rsidRPr="0098049E">
        <w:rPr>
          <w:rFonts w:ascii="Arial" w:hAnsi="Arial" w:cs="Arial"/>
          <w:sz w:val="24"/>
          <w:szCs w:val="24"/>
        </w:rPr>
        <w:t xml:space="preserve"> we loved University of Tennessee.  We took those tours.  Right off the bat, Mr. Beeson suggested </w:t>
      </w:r>
      <w:r w:rsidRPr="0098049E">
        <w:rPr>
          <w:rFonts w:ascii="Arial" w:hAnsi="Arial" w:cs="Arial"/>
          <w:sz w:val="24"/>
          <w:szCs w:val="24"/>
        </w:rPr>
        <w:noBreakHyphen/>
      </w:r>
      <w:r w:rsidRPr="0098049E">
        <w:rPr>
          <w:rFonts w:ascii="Arial" w:hAnsi="Arial" w:cs="Arial"/>
          <w:sz w:val="24"/>
          <w:szCs w:val="24"/>
        </w:rPr>
        <w:noBreakHyphen/>
        <w:t xml:space="preserve"> he was very in tune with what we were saying.  He gave us a lot to think about.  One of the things that he suggested was incorporating Chloe into a sorority, maybe looking at some fashion classes, and that's something that Chloe has an interest in.  She may or may not </w:t>
      </w:r>
      <w:r w:rsidRPr="0098049E">
        <w:rPr>
          <w:rFonts w:ascii="Arial" w:hAnsi="Arial" w:cs="Arial"/>
          <w:sz w:val="24"/>
          <w:szCs w:val="24"/>
        </w:rPr>
        <w:noBreakHyphen/>
      </w:r>
      <w:r w:rsidRPr="0098049E">
        <w:rPr>
          <w:rFonts w:ascii="Arial" w:hAnsi="Arial" w:cs="Arial"/>
          <w:sz w:val="24"/>
          <w:szCs w:val="24"/>
        </w:rPr>
        <w:noBreakHyphen/>
        <w:t xml:space="preserve"> what?</w:t>
      </w:r>
    </w:p>
    <w:p w14:paraId="7BBC01E1"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Want to.</w:t>
      </w:r>
    </w:p>
    <w:p w14:paraId="76A10461"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Want to what?</w:t>
      </w:r>
    </w:p>
    <w:p w14:paraId="1A31EFF5"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Do it.</w:t>
      </w:r>
    </w:p>
    <w:p w14:paraId="08CF4114"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Do what?  What?  You don't know?  Are you shy today?  </w:t>
      </w:r>
    </w:p>
    <w:p w14:paraId="1200632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A little.  </w:t>
      </w:r>
    </w:p>
    <w:p w14:paraId="33E87C3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She's talking about designing her own line of skate wear.</w:t>
      </w:r>
    </w:p>
    <w:p w14:paraId="78F190BB"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Just a little.</w:t>
      </w:r>
    </w:p>
    <w:p w14:paraId="664A5ED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Just a little shy today.  Okay.  </w:t>
      </w:r>
      <w:proofErr w:type="gramStart"/>
      <w:r w:rsidRPr="0098049E">
        <w:rPr>
          <w:rFonts w:ascii="Arial" w:hAnsi="Arial" w:cs="Arial"/>
          <w:sz w:val="24"/>
          <w:szCs w:val="24"/>
        </w:rPr>
        <w:t>So</w:t>
      </w:r>
      <w:proofErr w:type="gramEnd"/>
      <w:r w:rsidRPr="0098049E">
        <w:rPr>
          <w:rFonts w:ascii="Arial" w:hAnsi="Arial" w:cs="Arial"/>
          <w:sz w:val="24"/>
          <w:szCs w:val="24"/>
        </w:rPr>
        <w:t xml:space="preserve"> she was talking about that, and that kind of fell in line with what we were saying.  </w:t>
      </w:r>
    </w:p>
    <w:p w14:paraId="4E24BF7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lastRenderedPageBreak/>
        <w:tab/>
        <w:t>One of the things that we noticed about Tennessee is it's extremely large, and there's a lot of crosswalks, so that made me a little hesitant, but I don't think that it's </w:t>
      </w:r>
      <w:r w:rsidRPr="0098049E">
        <w:rPr>
          <w:rFonts w:ascii="Arial" w:hAnsi="Arial" w:cs="Arial"/>
          <w:sz w:val="24"/>
          <w:szCs w:val="24"/>
        </w:rPr>
        <w:noBreakHyphen/>
      </w:r>
      <w:r w:rsidRPr="0098049E">
        <w:rPr>
          <w:rFonts w:ascii="Arial" w:hAnsi="Arial" w:cs="Arial"/>
          <w:sz w:val="24"/>
          <w:szCs w:val="24"/>
        </w:rPr>
        <w:noBreakHyphen/>
        <w:t xml:space="preserve"> I don't think it's something that Chloe can't learn.  I just thought, you know, at the onset, I'm like, wow, this appears just so much bigger than the other schools, and I think it really is.  </w:t>
      </w:r>
    </w:p>
    <w:p w14:paraId="72D1E08A"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So then where did we go last?  Tell them.</w:t>
      </w:r>
    </w:p>
    <w:p w14:paraId="78A003B1"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w:t>
      </w:r>
      <w:proofErr w:type="spellStart"/>
      <w:r w:rsidRPr="0098049E">
        <w:rPr>
          <w:rFonts w:ascii="Arial" w:hAnsi="Arial" w:cs="Arial"/>
          <w:sz w:val="24"/>
          <w:szCs w:val="24"/>
        </w:rPr>
        <w:t>Vandy</w:t>
      </w:r>
      <w:proofErr w:type="spellEnd"/>
      <w:r w:rsidRPr="0098049E">
        <w:rPr>
          <w:rFonts w:ascii="Arial" w:hAnsi="Arial" w:cs="Arial"/>
          <w:sz w:val="24"/>
          <w:szCs w:val="24"/>
        </w:rPr>
        <w:t>.</w:t>
      </w:r>
    </w:p>
    <w:p w14:paraId="2DBA9D5B"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w:t>
      </w:r>
      <w:proofErr w:type="spellStart"/>
      <w:r w:rsidRPr="0098049E">
        <w:rPr>
          <w:rFonts w:ascii="Arial" w:hAnsi="Arial" w:cs="Arial"/>
          <w:sz w:val="24"/>
          <w:szCs w:val="24"/>
        </w:rPr>
        <w:t>Vandy</w:t>
      </w:r>
      <w:proofErr w:type="spellEnd"/>
      <w:r w:rsidRPr="0098049E">
        <w:rPr>
          <w:rFonts w:ascii="Arial" w:hAnsi="Arial" w:cs="Arial"/>
          <w:sz w:val="24"/>
          <w:szCs w:val="24"/>
        </w:rPr>
        <w:t xml:space="preserve">.  We went to </w:t>
      </w:r>
      <w:proofErr w:type="spellStart"/>
      <w:r w:rsidRPr="0098049E">
        <w:rPr>
          <w:rFonts w:ascii="Arial" w:hAnsi="Arial" w:cs="Arial"/>
          <w:sz w:val="24"/>
          <w:szCs w:val="24"/>
        </w:rPr>
        <w:t>Vandy</w:t>
      </w:r>
      <w:proofErr w:type="spellEnd"/>
      <w:r w:rsidRPr="0098049E">
        <w:rPr>
          <w:rFonts w:ascii="Arial" w:hAnsi="Arial" w:cs="Arial"/>
          <w:sz w:val="24"/>
          <w:szCs w:val="24"/>
        </w:rPr>
        <w:t xml:space="preserve">.  Do you remember what you said about </w:t>
      </w:r>
      <w:proofErr w:type="spellStart"/>
      <w:r w:rsidRPr="0098049E">
        <w:rPr>
          <w:rFonts w:ascii="Arial" w:hAnsi="Arial" w:cs="Arial"/>
          <w:sz w:val="24"/>
          <w:szCs w:val="24"/>
        </w:rPr>
        <w:t>Vandy</w:t>
      </w:r>
      <w:proofErr w:type="spellEnd"/>
      <w:r w:rsidRPr="0098049E">
        <w:rPr>
          <w:rFonts w:ascii="Arial" w:hAnsi="Arial" w:cs="Arial"/>
          <w:sz w:val="24"/>
          <w:szCs w:val="24"/>
        </w:rPr>
        <w:t>, the first day that we went?</w:t>
      </w:r>
    </w:p>
    <w:p w14:paraId="6B336FDE"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I loved it.  </w:t>
      </w:r>
    </w:p>
    <w:p w14:paraId="2F578040"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Uh</w:t>
      </w:r>
      <w:r w:rsidRPr="0098049E">
        <w:rPr>
          <w:rFonts w:ascii="Arial" w:hAnsi="Arial" w:cs="Arial"/>
          <w:sz w:val="24"/>
          <w:szCs w:val="24"/>
        </w:rPr>
        <w:noBreakHyphen/>
        <w:t>huh.  Chloe fell in love with the campus very quickly.</w:t>
      </w:r>
    </w:p>
    <w:p w14:paraId="4ADFE09B"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Just like that, and the football team.</w:t>
      </w:r>
    </w:p>
    <w:p w14:paraId="09B86D7C"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And the football team.  And I have to say what impressed me the most about Vanderbilt, and this is no way </w:t>
      </w:r>
      <w:r w:rsidRPr="0098049E">
        <w:rPr>
          <w:rFonts w:ascii="Arial" w:hAnsi="Arial" w:cs="Arial"/>
          <w:sz w:val="24"/>
          <w:szCs w:val="24"/>
        </w:rPr>
        <w:noBreakHyphen/>
      </w:r>
      <w:r w:rsidRPr="0098049E">
        <w:rPr>
          <w:rFonts w:ascii="Arial" w:hAnsi="Arial" w:cs="Arial"/>
          <w:sz w:val="24"/>
          <w:szCs w:val="24"/>
        </w:rPr>
        <w:noBreakHyphen/>
        <w:t xml:space="preserve"> I'm not </w:t>
      </w:r>
      <w:r w:rsidRPr="0098049E">
        <w:rPr>
          <w:rFonts w:ascii="Arial" w:hAnsi="Arial" w:cs="Arial"/>
          <w:sz w:val="24"/>
          <w:szCs w:val="24"/>
        </w:rPr>
        <w:noBreakHyphen/>
      </w:r>
      <w:r w:rsidRPr="0098049E">
        <w:rPr>
          <w:rFonts w:ascii="Arial" w:hAnsi="Arial" w:cs="Arial"/>
          <w:sz w:val="24"/>
          <w:szCs w:val="24"/>
        </w:rPr>
        <w:noBreakHyphen/>
        <w:t xml:space="preserve"> they know that we are very grateful to be there, and that we are very happy for Chloe to be part of the freshman class, but I think what impressed me the most was the very first conversation that we had, I was speaking with their director, Tammy Day, and she asked me what we thought so far about the program, and I explained to her very quickly that we were not making the decision, that we were roadies, and Chloe was making the decision, and right away she switched gears and talked to Chloe and really engaged her in the campus and in the tour, and they talked about different parts of campus.  They talked about what was going on </w:t>
      </w:r>
      <w:proofErr w:type="spellStart"/>
      <w:r w:rsidRPr="0098049E">
        <w:rPr>
          <w:rFonts w:ascii="Arial" w:hAnsi="Arial" w:cs="Arial"/>
          <w:sz w:val="24"/>
          <w:szCs w:val="24"/>
        </w:rPr>
        <w:t>on</w:t>
      </w:r>
      <w:proofErr w:type="spellEnd"/>
      <w:r w:rsidRPr="0098049E">
        <w:rPr>
          <w:rFonts w:ascii="Arial" w:hAnsi="Arial" w:cs="Arial"/>
          <w:sz w:val="24"/>
          <w:szCs w:val="24"/>
        </w:rPr>
        <w:t xml:space="preserve"> campus.  </w:t>
      </w:r>
    </w:p>
    <w:p w14:paraId="034CD2FE"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Do you remember what was going on that day, that we went to?  It has to do with painting.</w:t>
      </w:r>
    </w:p>
    <w:p w14:paraId="3546FC71"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Art.</w:t>
      </w:r>
    </w:p>
    <w:p w14:paraId="7F4F4E4B"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lastRenderedPageBreak/>
        <w:tab/>
        <w:t xml:space="preserve">&gt;&gt; Art, yes.  We joined an art class, and Chloe was able to walk in and see what that looked like.  She was able to freely meet and talk to students, which was something </w:t>
      </w:r>
      <w:proofErr w:type="gramStart"/>
      <w:r w:rsidRPr="0098049E">
        <w:rPr>
          <w:rFonts w:ascii="Arial" w:hAnsi="Arial" w:cs="Arial"/>
          <w:sz w:val="24"/>
          <w:szCs w:val="24"/>
        </w:rPr>
        <w:t>really fun</w:t>
      </w:r>
      <w:proofErr w:type="gramEnd"/>
      <w:r w:rsidRPr="0098049E">
        <w:rPr>
          <w:rFonts w:ascii="Arial" w:hAnsi="Arial" w:cs="Arial"/>
          <w:sz w:val="24"/>
          <w:szCs w:val="24"/>
        </w:rPr>
        <w:t xml:space="preserve">, and I love that feature.  I think that really </w:t>
      </w:r>
      <w:proofErr w:type="gramStart"/>
      <w:r w:rsidRPr="0098049E">
        <w:rPr>
          <w:rFonts w:ascii="Arial" w:hAnsi="Arial" w:cs="Arial"/>
          <w:sz w:val="24"/>
          <w:szCs w:val="24"/>
        </w:rPr>
        <w:t>all of</w:t>
      </w:r>
      <w:proofErr w:type="gramEnd"/>
      <w:r w:rsidRPr="0098049E">
        <w:rPr>
          <w:rFonts w:ascii="Arial" w:hAnsi="Arial" w:cs="Arial"/>
          <w:sz w:val="24"/>
          <w:szCs w:val="24"/>
        </w:rPr>
        <w:t xml:space="preserve"> the programs should offer that, if they can, especially for the open houses and whatnot.  What else did you like?</w:t>
      </w:r>
    </w:p>
    <w:p w14:paraId="207BA2E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What else?</w:t>
      </w:r>
    </w:p>
    <w:p w14:paraId="422499E2"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Do you remember?  I think you were shown a tree, and you really liked the tree, the scenery, just everything about it.  I mean, yes, there's a cool scene in Nashville that we really enjoyed, but on campus it again is </w:t>
      </w:r>
      <w:proofErr w:type="gramStart"/>
      <w:r w:rsidRPr="0098049E">
        <w:rPr>
          <w:rFonts w:ascii="Arial" w:hAnsi="Arial" w:cs="Arial"/>
          <w:sz w:val="24"/>
          <w:szCs w:val="24"/>
        </w:rPr>
        <w:t>really beautiful</w:t>
      </w:r>
      <w:proofErr w:type="gramEnd"/>
      <w:r w:rsidRPr="0098049E">
        <w:rPr>
          <w:rFonts w:ascii="Arial" w:hAnsi="Arial" w:cs="Arial"/>
          <w:sz w:val="24"/>
          <w:szCs w:val="24"/>
        </w:rPr>
        <w:t>, and we weren't </w:t>
      </w:r>
      <w:r w:rsidRPr="0098049E">
        <w:rPr>
          <w:rFonts w:ascii="Arial" w:hAnsi="Arial" w:cs="Arial"/>
          <w:sz w:val="24"/>
          <w:szCs w:val="24"/>
        </w:rPr>
        <w:noBreakHyphen/>
      </w:r>
      <w:r w:rsidRPr="0098049E">
        <w:rPr>
          <w:rFonts w:ascii="Arial" w:hAnsi="Arial" w:cs="Arial"/>
          <w:sz w:val="24"/>
          <w:szCs w:val="24"/>
        </w:rPr>
        <w:noBreakHyphen/>
        <w:t xml:space="preserve"> when we came home from that, there was a lot of decompressing and a lot of discussion around, okay, so we have been to these schools.  They have all been </w:t>
      </w:r>
      <w:proofErr w:type="gramStart"/>
      <w:r w:rsidRPr="0098049E">
        <w:rPr>
          <w:rFonts w:ascii="Arial" w:hAnsi="Arial" w:cs="Arial"/>
          <w:sz w:val="24"/>
          <w:szCs w:val="24"/>
        </w:rPr>
        <w:t>pretty open</w:t>
      </w:r>
      <w:proofErr w:type="gramEnd"/>
      <w:r w:rsidRPr="0098049E">
        <w:rPr>
          <w:rFonts w:ascii="Arial" w:hAnsi="Arial" w:cs="Arial"/>
          <w:sz w:val="24"/>
          <w:szCs w:val="24"/>
        </w:rPr>
        <w:t xml:space="preserve"> and accepting.  How the heck do we rank </w:t>
      </w:r>
      <w:proofErr w:type="gramStart"/>
      <w:r w:rsidRPr="0098049E">
        <w:rPr>
          <w:rFonts w:ascii="Arial" w:hAnsi="Arial" w:cs="Arial"/>
          <w:sz w:val="24"/>
          <w:szCs w:val="24"/>
        </w:rPr>
        <w:t>all of</w:t>
      </w:r>
      <w:proofErr w:type="gramEnd"/>
      <w:r w:rsidRPr="0098049E">
        <w:rPr>
          <w:rFonts w:ascii="Arial" w:hAnsi="Arial" w:cs="Arial"/>
          <w:sz w:val="24"/>
          <w:szCs w:val="24"/>
        </w:rPr>
        <w:t xml:space="preserve"> this stuff?  And </w:t>
      </w:r>
      <w:proofErr w:type="gramStart"/>
      <w:r w:rsidRPr="0098049E">
        <w:rPr>
          <w:rFonts w:ascii="Arial" w:hAnsi="Arial" w:cs="Arial"/>
          <w:sz w:val="24"/>
          <w:szCs w:val="24"/>
        </w:rPr>
        <w:t>so</w:t>
      </w:r>
      <w:proofErr w:type="gramEnd"/>
      <w:r w:rsidRPr="0098049E">
        <w:rPr>
          <w:rFonts w:ascii="Arial" w:hAnsi="Arial" w:cs="Arial"/>
          <w:sz w:val="24"/>
          <w:szCs w:val="24"/>
        </w:rPr>
        <w:t xml:space="preserve"> we naturally asked Chloe for her opinion, which she would not give us.  Instead, she started wearing Vanderbilt clothes and hanging up the football posters on her wall.  </w:t>
      </w:r>
      <w:proofErr w:type="gramStart"/>
      <w:r w:rsidRPr="0098049E">
        <w:rPr>
          <w:rFonts w:ascii="Arial" w:hAnsi="Arial" w:cs="Arial"/>
          <w:sz w:val="24"/>
          <w:szCs w:val="24"/>
        </w:rPr>
        <w:t>So</w:t>
      </w:r>
      <w:proofErr w:type="gramEnd"/>
      <w:r w:rsidRPr="0098049E">
        <w:rPr>
          <w:rFonts w:ascii="Arial" w:hAnsi="Arial" w:cs="Arial"/>
          <w:sz w:val="24"/>
          <w:szCs w:val="24"/>
        </w:rPr>
        <w:t xml:space="preserve"> her choice was clear, but she never really came out and said I have to go to this school or this one is my favorite.  She just started showing us that every chance she got, which I thought was </w:t>
      </w:r>
      <w:proofErr w:type="gramStart"/>
      <w:r w:rsidRPr="0098049E">
        <w:rPr>
          <w:rFonts w:ascii="Arial" w:hAnsi="Arial" w:cs="Arial"/>
          <w:sz w:val="24"/>
          <w:szCs w:val="24"/>
        </w:rPr>
        <w:t>really cool</w:t>
      </w:r>
      <w:proofErr w:type="gramEnd"/>
      <w:r w:rsidRPr="0098049E">
        <w:rPr>
          <w:rFonts w:ascii="Arial" w:hAnsi="Arial" w:cs="Arial"/>
          <w:sz w:val="24"/>
          <w:szCs w:val="24"/>
        </w:rPr>
        <w:t xml:space="preserve">, although it would have been probably easier if she would have just said, hey, this is the one I want.  But we certainly encouraged Chloe to apply to more than one school, because there's not as many spots as, you know, you want in a program.  It's not the same as a general admission.  I mean, now, of course </w:t>
      </w:r>
      <w:proofErr w:type="spellStart"/>
      <w:r w:rsidRPr="0098049E">
        <w:rPr>
          <w:rFonts w:ascii="Arial" w:hAnsi="Arial" w:cs="Arial"/>
          <w:sz w:val="24"/>
          <w:szCs w:val="24"/>
        </w:rPr>
        <w:t>Vandy's</w:t>
      </w:r>
      <w:proofErr w:type="spellEnd"/>
      <w:r w:rsidRPr="0098049E">
        <w:rPr>
          <w:rFonts w:ascii="Arial" w:hAnsi="Arial" w:cs="Arial"/>
          <w:sz w:val="24"/>
          <w:szCs w:val="24"/>
        </w:rPr>
        <w:t xml:space="preserve"> admission rate is like 9% or something, and I don't know what their percentage is for Next Steps.  I have never even really looked at that.  I don't know what their acceptance rate is.  But I do know that there's only a limited number of spots in every single program that we were looking at.  So, for that reason we really wanted to organize our process and our admission dates.  So that takes us to here, which is the application process.  </w:t>
      </w:r>
    </w:p>
    <w:p w14:paraId="11304E84"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lastRenderedPageBreak/>
        <w:tab/>
        <w:t>So, this right here is Chloe's actual application.  That is a I believe two</w:t>
      </w:r>
      <w:r w:rsidRPr="0098049E">
        <w:rPr>
          <w:rFonts w:ascii="Arial" w:hAnsi="Arial" w:cs="Arial"/>
          <w:sz w:val="24"/>
          <w:szCs w:val="24"/>
        </w:rPr>
        <w:noBreakHyphen/>
        <w:t xml:space="preserve">inch binder with I think eight tabs in it, and of course her adorable picture, which I am sure everyone loves, right, because that star is so cute.  I love that star.  Anyway, I always get sidetracked with the star, and I'll always love it, and I'm so grateful that it will be in our life forever and part of Chloe's legacy now and our family.  But, so in the binder there is a </w:t>
      </w:r>
      <w:proofErr w:type="spellStart"/>
      <w:r w:rsidRPr="0098049E">
        <w:rPr>
          <w:rFonts w:ascii="Arial" w:hAnsi="Arial" w:cs="Arial"/>
          <w:sz w:val="24"/>
          <w:szCs w:val="24"/>
        </w:rPr>
        <w:t>neuropsych</w:t>
      </w:r>
      <w:proofErr w:type="spellEnd"/>
      <w:r w:rsidRPr="0098049E">
        <w:rPr>
          <w:rFonts w:ascii="Arial" w:hAnsi="Arial" w:cs="Arial"/>
          <w:sz w:val="24"/>
          <w:szCs w:val="24"/>
        </w:rPr>
        <w:t xml:space="preserve"> </w:t>
      </w:r>
      <w:proofErr w:type="spellStart"/>
      <w:r w:rsidRPr="0098049E">
        <w:rPr>
          <w:rFonts w:ascii="Arial" w:hAnsi="Arial" w:cs="Arial"/>
          <w:sz w:val="24"/>
          <w:szCs w:val="24"/>
        </w:rPr>
        <w:t>eval</w:t>
      </w:r>
      <w:proofErr w:type="spellEnd"/>
      <w:r w:rsidRPr="0098049E">
        <w:rPr>
          <w:rFonts w:ascii="Arial" w:hAnsi="Arial" w:cs="Arial"/>
          <w:sz w:val="24"/>
          <w:szCs w:val="24"/>
        </w:rPr>
        <w:t xml:space="preserve">, past and current IEPs, letters of recommendation, and a personal statement.  So, one of the things that Vanderbilt does that I don't believe any of the other schools offered to us was early admission.  </w:t>
      </w:r>
      <w:proofErr w:type="gramStart"/>
      <w:r w:rsidRPr="0098049E">
        <w:rPr>
          <w:rFonts w:ascii="Arial" w:hAnsi="Arial" w:cs="Arial"/>
          <w:sz w:val="24"/>
          <w:szCs w:val="24"/>
        </w:rPr>
        <w:t>So</w:t>
      </w:r>
      <w:proofErr w:type="gramEnd"/>
      <w:r w:rsidRPr="0098049E">
        <w:rPr>
          <w:rFonts w:ascii="Arial" w:hAnsi="Arial" w:cs="Arial"/>
          <w:sz w:val="24"/>
          <w:szCs w:val="24"/>
        </w:rPr>
        <w:t xml:space="preserve"> I love that because I knew that we would find out in January, and although you had to maybe apply to other schools in the meantime, we would find out.  I mean, we would know, and so that became the very first school that we applied to, and it was a lot getting ready for all of that.  We had to first look at who </w:t>
      </w:r>
      <w:r w:rsidRPr="0098049E">
        <w:rPr>
          <w:rFonts w:ascii="Arial" w:hAnsi="Arial" w:cs="Arial"/>
          <w:sz w:val="24"/>
          <w:szCs w:val="24"/>
        </w:rPr>
        <w:noBreakHyphen/>
      </w:r>
      <w:r w:rsidRPr="0098049E">
        <w:rPr>
          <w:rFonts w:ascii="Arial" w:hAnsi="Arial" w:cs="Arial"/>
          <w:sz w:val="24"/>
          <w:szCs w:val="24"/>
        </w:rPr>
        <w:noBreakHyphen/>
        <w:t xml:space="preserve"> I mean, I think my first thing that we looked at, we delved into, were who would write us letters of recommendation.  Chloe figure skates, so she's always had a private figure skate coach, and that was a natural recommendation for us.  Certainly, you know, youth group leaders or people that know your students well, teachers or whatnot would be people that you could ask, I think, but for us we really wanted ours to stand out, because that's how we roll, and so one of the people that we asked people to write for Chloe was her best friends, and she did write letters to </w:t>
      </w:r>
      <w:r w:rsidRPr="0098049E">
        <w:rPr>
          <w:rFonts w:ascii="Arial" w:hAnsi="Arial" w:cs="Arial"/>
          <w:sz w:val="24"/>
          <w:szCs w:val="24"/>
        </w:rPr>
        <w:noBreakHyphen/>
      </w:r>
      <w:r w:rsidRPr="0098049E">
        <w:rPr>
          <w:rFonts w:ascii="Arial" w:hAnsi="Arial" w:cs="Arial"/>
          <w:sz w:val="24"/>
          <w:szCs w:val="24"/>
        </w:rPr>
        <w:noBreakHyphen/>
        <w:t xml:space="preserve"> I don't know that she wrote it to </w:t>
      </w:r>
      <w:proofErr w:type="spellStart"/>
      <w:r w:rsidRPr="0098049E">
        <w:rPr>
          <w:rFonts w:ascii="Arial" w:hAnsi="Arial" w:cs="Arial"/>
          <w:sz w:val="24"/>
          <w:szCs w:val="24"/>
        </w:rPr>
        <w:t>Vandy</w:t>
      </w:r>
      <w:proofErr w:type="spellEnd"/>
      <w:r w:rsidRPr="0098049E">
        <w:rPr>
          <w:rFonts w:ascii="Arial" w:hAnsi="Arial" w:cs="Arial"/>
          <w:sz w:val="24"/>
          <w:szCs w:val="24"/>
        </w:rPr>
        <w:t xml:space="preserve">, but I know that she wrote it some of the other schools that we applied to as well, because I think it's important to include from a neurotypical student's perspective, you know, how is this student going to assimilate.  I mean, I realize it's only one kid's opinion, okay, fine.  But I think it means something when another student cares enough to really write a good recommendation letter for their peer.  </w:t>
      </w:r>
      <w:proofErr w:type="gramStart"/>
      <w:r w:rsidRPr="0098049E">
        <w:rPr>
          <w:rFonts w:ascii="Arial" w:hAnsi="Arial" w:cs="Arial"/>
          <w:sz w:val="24"/>
          <w:szCs w:val="24"/>
        </w:rPr>
        <w:t>So</w:t>
      </w:r>
      <w:proofErr w:type="gramEnd"/>
      <w:r w:rsidRPr="0098049E">
        <w:rPr>
          <w:rFonts w:ascii="Arial" w:hAnsi="Arial" w:cs="Arial"/>
          <w:sz w:val="24"/>
          <w:szCs w:val="24"/>
        </w:rPr>
        <w:t xml:space="preserve"> we definitely included that.  </w:t>
      </w:r>
    </w:p>
    <w:p w14:paraId="0540E88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You should show them the video when I got into </w:t>
      </w:r>
      <w:proofErr w:type="spellStart"/>
      <w:r w:rsidRPr="0098049E">
        <w:rPr>
          <w:rFonts w:ascii="Arial" w:hAnsi="Arial" w:cs="Arial"/>
          <w:sz w:val="24"/>
          <w:szCs w:val="24"/>
        </w:rPr>
        <w:t>Vandy</w:t>
      </w:r>
      <w:proofErr w:type="spellEnd"/>
      <w:r w:rsidRPr="0098049E">
        <w:rPr>
          <w:rFonts w:ascii="Arial" w:hAnsi="Arial" w:cs="Arial"/>
          <w:sz w:val="24"/>
          <w:szCs w:val="24"/>
        </w:rPr>
        <w:t>.</w:t>
      </w:r>
    </w:p>
    <w:p w14:paraId="262492CD"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lastRenderedPageBreak/>
        <w:tab/>
        <w:t>&gt;&gt; I will tell them where they can see the video.  You guys want to know where you can see the video, right, the letter opening video.  It is on the Next Steps website, just so </w:t>
      </w:r>
      <w:r w:rsidRPr="0098049E">
        <w:rPr>
          <w:rFonts w:ascii="Arial" w:hAnsi="Arial" w:cs="Arial"/>
          <w:sz w:val="24"/>
          <w:szCs w:val="24"/>
        </w:rPr>
        <w:noBreakHyphen/>
      </w:r>
      <w:r w:rsidRPr="0098049E">
        <w:rPr>
          <w:rFonts w:ascii="Arial" w:hAnsi="Arial" w:cs="Arial"/>
          <w:sz w:val="24"/>
          <w:szCs w:val="24"/>
        </w:rPr>
        <w:noBreakHyphen/>
        <w:t xml:space="preserve"> but we'll talk about that at the end, if you would remind me.</w:t>
      </w:r>
    </w:p>
    <w:p w14:paraId="64209890"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Do it.</w:t>
      </w:r>
    </w:p>
    <w:p w14:paraId="5189C13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Okay.  So, the neuropsychological evaluation, Chloe's diagnosis, for everyone listening that doesn't know, is Williams syndrome, and I'll be very brief with that, but it is a deletion on the elastin gene number 7.  </w:t>
      </w:r>
      <w:proofErr w:type="gramStart"/>
      <w:r w:rsidRPr="0098049E">
        <w:rPr>
          <w:rFonts w:ascii="Arial" w:hAnsi="Arial" w:cs="Arial"/>
          <w:sz w:val="24"/>
          <w:szCs w:val="24"/>
        </w:rPr>
        <w:t>So</w:t>
      </w:r>
      <w:proofErr w:type="gramEnd"/>
      <w:r w:rsidRPr="0098049E">
        <w:rPr>
          <w:rFonts w:ascii="Arial" w:hAnsi="Arial" w:cs="Arial"/>
          <w:sz w:val="24"/>
          <w:szCs w:val="24"/>
        </w:rPr>
        <w:t xml:space="preserve"> there are specific IQ tests that capture her skill set better than others, and the people that really know that are I guess Williams syndrome clinic providers but also the one that we went to was at the University of Milwaukee or University of Wisconsin at Milwaukee.  We went there.  We used her evaluations as a basis for Chloe's programming for a long time, and I just always feel like she always hits the nail on the head, and when I compare them to maybe what other neuropsychological evaluations say, like from the school system or even from another independent one that we had, I just felt like hers really captured Chloe, and I think that's important if you're going to include it.  I think as parents, you kind of </w:t>
      </w:r>
      <w:proofErr w:type="gramStart"/>
      <w:r w:rsidRPr="0098049E">
        <w:rPr>
          <w:rFonts w:ascii="Arial" w:hAnsi="Arial" w:cs="Arial"/>
          <w:sz w:val="24"/>
          <w:szCs w:val="24"/>
        </w:rPr>
        <w:t>have to</w:t>
      </w:r>
      <w:proofErr w:type="gramEnd"/>
      <w:r w:rsidRPr="0098049E">
        <w:rPr>
          <w:rFonts w:ascii="Arial" w:hAnsi="Arial" w:cs="Arial"/>
          <w:sz w:val="24"/>
          <w:szCs w:val="24"/>
        </w:rPr>
        <w:t xml:space="preserve"> know what that says and what it means and what it's saying about your student.  And if you don't, you know, give me a call.  Email me.  I'll be happy to try to help or point you in some sort of direction, because I wanted to be able to speak to what Chloe can and can't accomplish, according to that piece of paper.  Now, I'm not really a firm believer that a paper will tell me the future or say that she is going to get an A here or whatnot, but I did like to know what it said.  </w:t>
      </w:r>
    </w:p>
    <w:p w14:paraId="2CC5A92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r>
      <w:proofErr w:type="gramStart"/>
      <w:r w:rsidRPr="0098049E">
        <w:rPr>
          <w:rFonts w:ascii="Arial" w:hAnsi="Arial" w:cs="Arial"/>
          <w:sz w:val="24"/>
          <w:szCs w:val="24"/>
        </w:rPr>
        <w:t>So</w:t>
      </w:r>
      <w:proofErr w:type="gramEnd"/>
      <w:r w:rsidRPr="0098049E">
        <w:rPr>
          <w:rFonts w:ascii="Arial" w:hAnsi="Arial" w:cs="Arial"/>
          <w:sz w:val="24"/>
          <w:szCs w:val="24"/>
        </w:rPr>
        <w:t xml:space="preserve"> the IEPs, we used a couple of tools to advocate that I will go through in the next slide, but you do include them as part of the application process, so you really want to pay attention to in the IEP process how does that </w:t>
      </w:r>
      <w:r w:rsidRPr="0098049E">
        <w:rPr>
          <w:rFonts w:ascii="Arial" w:hAnsi="Arial" w:cs="Arial"/>
          <w:sz w:val="24"/>
          <w:szCs w:val="24"/>
        </w:rPr>
        <w:noBreakHyphen/>
      </w:r>
      <w:r w:rsidRPr="0098049E">
        <w:rPr>
          <w:rFonts w:ascii="Arial" w:hAnsi="Arial" w:cs="Arial"/>
          <w:sz w:val="24"/>
          <w:szCs w:val="24"/>
        </w:rPr>
        <w:noBreakHyphen/>
        <w:t xml:space="preserve"> what does that look like.  Is my student participating?  Is my student giving it the attention that it deserves?  </w:t>
      </w:r>
    </w:p>
    <w:p w14:paraId="35F71F0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lastRenderedPageBreak/>
        <w:tab/>
        <w:t>Chloe, do you remember how many IEP meetings that you have been included in?</w:t>
      </w:r>
    </w:p>
    <w:p w14:paraId="646E0B8F"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IEP?  No.  </w:t>
      </w:r>
    </w:p>
    <w:p w14:paraId="6CBE59BE"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In high school, do you remember?  No?  A lot.  </w:t>
      </w:r>
    </w:p>
    <w:p w14:paraId="5D85C455"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She was included in after them in high school, since the age of </w:t>
      </w:r>
      <w:r w:rsidRPr="0098049E">
        <w:rPr>
          <w:rFonts w:ascii="Arial" w:hAnsi="Arial" w:cs="Arial"/>
          <w:sz w:val="24"/>
          <w:szCs w:val="24"/>
        </w:rPr>
        <w:noBreakHyphen/>
      </w:r>
      <w:r w:rsidRPr="0098049E">
        <w:rPr>
          <w:rFonts w:ascii="Arial" w:hAnsi="Arial" w:cs="Arial"/>
          <w:sz w:val="24"/>
          <w:szCs w:val="24"/>
        </w:rPr>
        <w:noBreakHyphen/>
        <w:t xml:space="preserve"> </w:t>
      </w:r>
    </w:p>
    <w:p w14:paraId="6FC9E9E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What, 14?</w:t>
      </w:r>
    </w:p>
    <w:p w14:paraId="301E90B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I believe so.</w:t>
      </w:r>
    </w:p>
    <w:p w14:paraId="1FA2A20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Are they fun?</w:t>
      </w:r>
    </w:p>
    <w:p w14:paraId="3D2E0549"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Not really.</w:t>
      </w:r>
    </w:p>
    <w:p w14:paraId="298DA434"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Not really.  [Laughter].  They are not her favorite.  But she did go in and get to choose.  </w:t>
      </w:r>
    </w:p>
    <w:p w14:paraId="39E11AD5"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What did you get to choose in your IEP meetings?</w:t>
      </w:r>
    </w:p>
    <w:p w14:paraId="0BCF433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Classes.</w:t>
      </w:r>
    </w:p>
    <w:p w14:paraId="29521C5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Classes that you want to take?  Yeah, she did.  She did have a say in all of that.  </w:t>
      </w:r>
    </w:p>
    <w:p w14:paraId="4E156E59"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r>
      <w:proofErr w:type="gramStart"/>
      <w:r w:rsidRPr="0098049E">
        <w:rPr>
          <w:rFonts w:ascii="Arial" w:hAnsi="Arial" w:cs="Arial"/>
          <w:sz w:val="24"/>
          <w:szCs w:val="24"/>
        </w:rPr>
        <w:t>So</w:t>
      </w:r>
      <w:proofErr w:type="gramEnd"/>
      <w:r w:rsidRPr="0098049E">
        <w:rPr>
          <w:rFonts w:ascii="Arial" w:hAnsi="Arial" w:cs="Arial"/>
          <w:sz w:val="24"/>
          <w:szCs w:val="24"/>
        </w:rPr>
        <w:t xml:space="preserve"> you have to allow for time in the application process, is the point I'm making here, to procure all of these documents, if you don't have them.  You </w:t>
      </w:r>
      <w:proofErr w:type="gramStart"/>
      <w:r w:rsidRPr="0098049E">
        <w:rPr>
          <w:rFonts w:ascii="Arial" w:hAnsi="Arial" w:cs="Arial"/>
          <w:sz w:val="24"/>
          <w:szCs w:val="24"/>
        </w:rPr>
        <w:t>have to</w:t>
      </w:r>
      <w:proofErr w:type="gramEnd"/>
      <w:r w:rsidRPr="0098049E">
        <w:rPr>
          <w:rFonts w:ascii="Arial" w:hAnsi="Arial" w:cs="Arial"/>
          <w:sz w:val="24"/>
          <w:szCs w:val="24"/>
        </w:rPr>
        <w:t xml:space="preserve"> know where to get them.  </w:t>
      </w:r>
      <w:proofErr w:type="gramStart"/>
      <w:r w:rsidRPr="0098049E">
        <w:rPr>
          <w:rFonts w:ascii="Arial" w:hAnsi="Arial" w:cs="Arial"/>
          <w:sz w:val="24"/>
          <w:szCs w:val="24"/>
        </w:rPr>
        <w:t>So</w:t>
      </w:r>
      <w:proofErr w:type="gramEnd"/>
      <w:r w:rsidRPr="0098049E">
        <w:rPr>
          <w:rFonts w:ascii="Arial" w:hAnsi="Arial" w:cs="Arial"/>
          <w:sz w:val="24"/>
          <w:szCs w:val="24"/>
        </w:rPr>
        <w:t xml:space="preserve"> we had sort of a calendar going on for us.  </w:t>
      </w:r>
      <w:proofErr w:type="gramStart"/>
      <w:r w:rsidRPr="0098049E">
        <w:rPr>
          <w:rFonts w:ascii="Arial" w:hAnsi="Arial" w:cs="Arial"/>
          <w:sz w:val="24"/>
          <w:szCs w:val="24"/>
        </w:rPr>
        <w:t>So</w:t>
      </w:r>
      <w:proofErr w:type="gramEnd"/>
      <w:r w:rsidRPr="0098049E">
        <w:rPr>
          <w:rFonts w:ascii="Arial" w:hAnsi="Arial" w:cs="Arial"/>
          <w:sz w:val="24"/>
          <w:szCs w:val="24"/>
        </w:rPr>
        <w:t xml:space="preserve"> the only school that we had, like I said, early admission to was </w:t>
      </w:r>
      <w:proofErr w:type="spellStart"/>
      <w:r w:rsidRPr="0098049E">
        <w:rPr>
          <w:rFonts w:ascii="Arial" w:hAnsi="Arial" w:cs="Arial"/>
          <w:sz w:val="24"/>
          <w:szCs w:val="24"/>
        </w:rPr>
        <w:t>Vandy</w:t>
      </w:r>
      <w:proofErr w:type="spellEnd"/>
      <w:r w:rsidRPr="0098049E">
        <w:rPr>
          <w:rFonts w:ascii="Arial" w:hAnsi="Arial" w:cs="Arial"/>
          <w:sz w:val="24"/>
          <w:szCs w:val="24"/>
        </w:rPr>
        <w:t xml:space="preserve">, an early admission option, and that deadline, which we were well before, we actually wrapped up and got this thing done, I think, to them in August, so I think the deadline was like November, so then we could concentrate on the next one, because each one of these are packets.  I chose to display this one, because this is a school that Chloe ended up going to.  </w:t>
      </w:r>
    </w:p>
    <w:p w14:paraId="2737302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Oh, one thing that I did not hit on was the personal statement.  Chloe's personal statement we did it in the format of a Prezi, and it did go ahead and talk about </w:t>
      </w:r>
      <w:proofErr w:type="gramStart"/>
      <w:r w:rsidRPr="0098049E">
        <w:rPr>
          <w:rFonts w:ascii="Arial" w:hAnsi="Arial" w:cs="Arial"/>
          <w:sz w:val="24"/>
          <w:szCs w:val="24"/>
        </w:rPr>
        <w:t>all of</w:t>
      </w:r>
      <w:proofErr w:type="gramEnd"/>
      <w:r w:rsidRPr="0098049E">
        <w:rPr>
          <w:rFonts w:ascii="Arial" w:hAnsi="Arial" w:cs="Arial"/>
          <w:sz w:val="24"/>
          <w:szCs w:val="24"/>
        </w:rPr>
        <w:t xml:space="preserve"> the </w:t>
      </w:r>
      <w:r w:rsidRPr="0098049E">
        <w:rPr>
          <w:rFonts w:ascii="Arial" w:hAnsi="Arial" w:cs="Arial"/>
          <w:sz w:val="24"/>
          <w:szCs w:val="24"/>
        </w:rPr>
        <w:lastRenderedPageBreak/>
        <w:t xml:space="preserve">different areas of things that she had done and showcase her successes.  We talked about the courses that she had taken in high school.  </w:t>
      </w:r>
    </w:p>
    <w:p w14:paraId="0B3E867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What else did your Prezi talk about, Chloe?  Do you remember?</w:t>
      </w:r>
    </w:p>
    <w:p w14:paraId="78B904E0"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No, I </w:t>
      </w:r>
      <w:r w:rsidRPr="0098049E">
        <w:rPr>
          <w:rFonts w:ascii="Arial" w:hAnsi="Arial" w:cs="Arial"/>
          <w:sz w:val="24"/>
          <w:szCs w:val="24"/>
        </w:rPr>
        <w:noBreakHyphen/>
      </w:r>
      <w:r w:rsidRPr="0098049E">
        <w:rPr>
          <w:rFonts w:ascii="Arial" w:hAnsi="Arial" w:cs="Arial"/>
          <w:sz w:val="24"/>
          <w:szCs w:val="24"/>
        </w:rPr>
        <w:noBreakHyphen/>
      </w:r>
    </w:p>
    <w:p w14:paraId="6CFD056D"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What else was in your Prezi?</w:t>
      </w:r>
    </w:p>
    <w:p w14:paraId="41C610C5"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Prezi?  Ice skating.</w:t>
      </w:r>
    </w:p>
    <w:p w14:paraId="667E3E3D"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Ice skating.  And what else?  What other sports?</w:t>
      </w:r>
    </w:p>
    <w:p w14:paraId="1426A0D9"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Cheer.</w:t>
      </w:r>
    </w:p>
    <w:p w14:paraId="28F573E2"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Cheer.  Gymnastics.</w:t>
      </w:r>
    </w:p>
    <w:p w14:paraId="6B6B70C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Gymnastics, track and field.</w:t>
      </w:r>
    </w:p>
    <w:p w14:paraId="13D26DAB"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I don't think we put track in there.  </w:t>
      </w:r>
      <w:proofErr w:type="gramStart"/>
      <w:r w:rsidRPr="0098049E">
        <w:rPr>
          <w:rFonts w:ascii="Arial" w:hAnsi="Arial" w:cs="Arial"/>
          <w:sz w:val="24"/>
          <w:szCs w:val="24"/>
        </w:rPr>
        <w:t>So</w:t>
      </w:r>
      <w:proofErr w:type="gramEnd"/>
      <w:r w:rsidRPr="0098049E">
        <w:rPr>
          <w:rFonts w:ascii="Arial" w:hAnsi="Arial" w:cs="Arial"/>
          <w:sz w:val="24"/>
          <w:szCs w:val="24"/>
        </w:rPr>
        <w:t xml:space="preserve"> one thing that we did was mirror what a typical student then would sort of look like, and we did, you know, the academic portion, the work experience portion, the athletics portion, and then we did things she would like to do in the future.  </w:t>
      </w:r>
    </w:p>
    <w:p w14:paraId="0AC5F7D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Do you remember what you said you wanted to do in the future, what some of your interests were?  Do you remember your interests?  No?  </w:t>
      </w:r>
    </w:p>
    <w:p w14:paraId="67C1A7DA"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No.  It's </w:t>
      </w:r>
      <w:r w:rsidRPr="0098049E">
        <w:rPr>
          <w:rFonts w:ascii="Arial" w:hAnsi="Arial" w:cs="Arial"/>
          <w:sz w:val="24"/>
          <w:szCs w:val="24"/>
        </w:rPr>
        <w:noBreakHyphen/>
      </w:r>
      <w:r w:rsidRPr="0098049E">
        <w:rPr>
          <w:rFonts w:ascii="Arial" w:hAnsi="Arial" w:cs="Arial"/>
          <w:sz w:val="24"/>
          <w:szCs w:val="24"/>
        </w:rPr>
        <w:noBreakHyphen/>
        <w:t xml:space="preserve"> </w:t>
      </w:r>
    </w:p>
    <w:p w14:paraId="0B51519B"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No?  </w:t>
      </w:r>
    </w:p>
    <w:p w14:paraId="49B46101"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No.</w:t>
      </w:r>
    </w:p>
    <w:p w14:paraId="27FA37F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Did it have anything to do with natural disasters?</w:t>
      </w:r>
    </w:p>
    <w:p w14:paraId="45418E9E"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Volcanologists.</w:t>
      </w:r>
    </w:p>
    <w:p w14:paraId="7F090A5A"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Volcanos.  Chloe loves the natural disasters, so we said in the future that she would like to learn more about natural disasters.  We kind of gave a summary of what she wants to do, what she is looking for, and what it meant to her to go to college.  </w:t>
      </w:r>
    </w:p>
    <w:p w14:paraId="18DF1F6D"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lastRenderedPageBreak/>
        <w:tab/>
        <w:t xml:space="preserve">Okay.  So, while you're in high school there are tools that you can use.  Some of the things that I did </w:t>
      </w:r>
      <w:proofErr w:type="gramStart"/>
      <w:r w:rsidRPr="0098049E">
        <w:rPr>
          <w:rFonts w:ascii="Arial" w:hAnsi="Arial" w:cs="Arial"/>
          <w:sz w:val="24"/>
          <w:szCs w:val="24"/>
        </w:rPr>
        <w:t>really quickly</w:t>
      </w:r>
      <w:proofErr w:type="gramEnd"/>
      <w:r w:rsidRPr="0098049E">
        <w:rPr>
          <w:rFonts w:ascii="Arial" w:hAnsi="Arial" w:cs="Arial"/>
          <w:sz w:val="24"/>
          <w:szCs w:val="24"/>
        </w:rPr>
        <w:t xml:space="preserve"> that helped me I think at </w:t>
      </w:r>
      <w:r w:rsidRPr="0098049E">
        <w:rPr>
          <w:rFonts w:ascii="Arial" w:hAnsi="Arial" w:cs="Arial"/>
          <w:sz w:val="24"/>
          <w:szCs w:val="24"/>
        </w:rPr>
        <w:noBreakHyphen/>
      </w:r>
      <w:r w:rsidRPr="0098049E">
        <w:rPr>
          <w:rFonts w:ascii="Arial" w:hAnsi="Arial" w:cs="Arial"/>
          <w:sz w:val="24"/>
          <w:szCs w:val="24"/>
        </w:rPr>
        <w:noBreakHyphen/>
        <w:t xml:space="preserve"> okay.  Some of the things that really helped me advocate while she was still in high school were </w:t>
      </w:r>
      <w:proofErr w:type="gramStart"/>
      <w:r w:rsidRPr="0098049E">
        <w:rPr>
          <w:rFonts w:ascii="Arial" w:hAnsi="Arial" w:cs="Arial"/>
          <w:sz w:val="24"/>
          <w:szCs w:val="24"/>
        </w:rPr>
        <w:t>taking a look</w:t>
      </w:r>
      <w:proofErr w:type="gramEnd"/>
      <w:r w:rsidRPr="0098049E">
        <w:rPr>
          <w:rFonts w:ascii="Arial" w:hAnsi="Arial" w:cs="Arial"/>
          <w:sz w:val="24"/>
          <w:szCs w:val="24"/>
        </w:rPr>
        <w:t xml:space="preserve"> at what life after high school would look like, and then advocating for that, so that she would be in the best position to be as successful as she could be.  </w:t>
      </w:r>
    </w:p>
    <w:p w14:paraId="42C54E79"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r>
      <w:proofErr w:type="gramStart"/>
      <w:r w:rsidRPr="0098049E">
        <w:rPr>
          <w:rFonts w:ascii="Arial" w:hAnsi="Arial" w:cs="Arial"/>
          <w:sz w:val="24"/>
          <w:szCs w:val="24"/>
        </w:rPr>
        <w:t>So</w:t>
      </w:r>
      <w:proofErr w:type="gramEnd"/>
      <w:r w:rsidRPr="0098049E">
        <w:rPr>
          <w:rFonts w:ascii="Arial" w:hAnsi="Arial" w:cs="Arial"/>
          <w:sz w:val="24"/>
          <w:szCs w:val="24"/>
        </w:rPr>
        <w:t xml:space="preserve"> the college entrance requirements, we used those for setting goals, so things like using various forms of communication via computers or tablets.  She understood how to use both PC and Mac.  Mac not as much as the desktop, but like she had a chrome book and she had an iPad and she had access to her phone.  </w:t>
      </w:r>
      <w:proofErr w:type="gramStart"/>
      <w:r w:rsidRPr="0098049E">
        <w:rPr>
          <w:rFonts w:ascii="Arial" w:hAnsi="Arial" w:cs="Arial"/>
          <w:sz w:val="24"/>
          <w:szCs w:val="24"/>
        </w:rPr>
        <w:t>So</w:t>
      </w:r>
      <w:proofErr w:type="gramEnd"/>
      <w:r w:rsidRPr="0098049E">
        <w:rPr>
          <w:rFonts w:ascii="Arial" w:hAnsi="Arial" w:cs="Arial"/>
          <w:sz w:val="24"/>
          <w:szCs w:val="24"/>
        </w:rPr>
        <w:t xml:space="preserve"> if you put her in either one of those formats, she knew that.  It is required that everyone at Vanderbilt had a cell phone, so all throughout high school she would carry, manage, take her cell phone and learn how to text and how to use the numbers and grab the data out of it and those kinds of things.  </w:t>
      </w:r>
    </w:p>
    <w:p w14:paraId="26604270"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One of the things that I did to help me, I guess, know what Chloe liked and what she didn't, Chloe is not always the most verbal in expressing her opinion outright.  </w:t>
      </w:r>
      <w:proofErr w:type="gramStart"/>
      <w:r w:rsidRPr="0098049E">
        <w:rPr>
          <w:rFonts w:ascii="Arial" w:hAnsi="Arial" w:cs="Arial"/>
          <w:sz w:val="24"/>
          <w:szCs w:val="24"/>
        </w:rPr>
        <w:t>So</w:t>
      </w:r>
      <w:proofErr w:type="gramEnd"/>
      <w:r w:rsidRPr="0098049E">
        <w:rPr>
          <w:rFonts w:ascii="Arial" w:hAnsi="Arial" w:cs="Arial"/>
          <w:sz w:val="24"/>
          <w:szCs w:val="24"/>
        </w:rPr>
        <w:t xml:space="preserve"> you kind of have to look at her and put her in different situations and see how she reacts to them.  I don't know if your student is like that.  I think all students are different.  I'm just kind of talking, I guess, from my perspective on mine.  </w:t>
      </w:r>
      <w:proofErr w:type="gramStart"/>
      <w:r w:rsidRPr="0098049E">
        <w:rPr>
          <w:rFonts w:ascii="Arial" w:hAnsi="Arial" w:cs="Arial"/>
          <w:sz w:val="24"/>
          <w:szCs w:val="24"/>
        </w:rPr>
        <w:t>So</w:t>
      </w:r>
      <w:proofErr w:type="gramEnd"/>
      <w:r w:rsidRPr="0098049E">
        <w:rPr>
          <w:rFonts w:ascii="Arial" w:hAnsi="Arial" w:cs="Arial"/>
          <w:sz w:val="24"/>
          <w:szCs w:val="24"/>
        </w:rPr>
        <w:t xml:space="preserve"> we used career assessment results to help us understand what that looked like, and I find that generally, this is very general, when special education departments give a student a career aptitude test, it's limited in what outcomes can happen, so we didn't do that.  We used Career Cruising, and it was completely broad and open, and we didn't have any filters or search parameters or any of those things.  </w:t>
      </w:r>
      <w:proofErr w:type="gramStart"/>
      <w:r w:rsidRPr="0098049E">
        <w:rPr>
          <w:rFonts w:ascii="Arial" w:hAnsi="Arial" w:cs="Arial"/>
          <w:sz w:val="24"/>
          <w:szCs w:val="24"/>
        </w:rPr>
        <w:t>So</w:t>
      </w:r>
      <w:proofErr w:type="gramEnd"/>
      <w:r w:rsidRPr="0098049E">
        <w:rPr>
          <w:rFonts w:ascii="Arial" w:hAnsi="Arial" w:cs="Arial"/>
          <w:sz w:val="24"/>
          <w:szCs w:val="24"/>
        </w:rPr>
        <w:t xml:space="preserve"> hers was completely open to every occupation, just like every neurotypical child on earth, and what we did was she took it on the iPad.  It was about 190 questions, words that she didn't know.  You know, </w:t>
      </w:r>
      <w:r w:rsidRPr="0098049E">
        <w:rPr>
          <w:rFonts w:ascii="Arial" w:hAnsi="Arial" w:cs="Arial"/>
          <w:sz w:val="24"/>
          <w:szCs w:val="24"/>
        </w:rPr>
        <w:lastRenderedPageBreak/>
        <w:t xml:space="preserve">she could ask and, you know, we would help her define those words, and instead of doing it like in one sitting, like maybe you do in high school, we did it in a week, maybe a week and a half.  It was very boring for her, but we kept that to a limit, and, you know, asked her the questions.  </w:t>
      </w:r>
    </w:p>
    <w:p w14:paraId="55E18B4B"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Do you remember what your number one was?  </w:t>
      </w:r>
    </w:p>
    <w:p w14:paraId="48A9967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Professional athlete.</w:t>
      </w:r>
    </w:p>
    <w:p w14:paraId="2CFDFB05"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Professional athlete.  I had no idea, guys.  I had absolutely no idea, but I immediately sought participation in Special Olympics, sports, and started building her portfolio of sports, because she loves them.  She loves to watch them.  She loves to be in them.  She loves </w:t>
      </w:r>
      <w:proofErr w:type="gramStart"/>
      <w:r w:rsidRPr="0098049E">
        <w:rPr>
          <w:rFonts w:ascii="Arial" w:hAnsi="Arial" w:cs="Arial"/>
          <w:sz w:val="24"/>
          <w:szCs w:val="24"/>
        </w:rPr>
        <w:t>all of</w:t>
      </w:r>
      <w:proofErr w:type="gramEnd"/>
      <w:r w:rsidRPr="0098049E">
        <w:rPr>
          <w:rFonts w:ascii="Arial" w:hAnsi="Arial" w:cs="Arial"/>
          <w:sz w:val="24"/>
          <w:szCs w:val="24"/>
        </w:rPr>
        <w:t xml:space="preserve"> the action.  </w:t>
      </w:r>
    </w:p>
    <w:p w14:paraId="2693B39A"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Another one that she scored was, let's see, model and dancer.  This semester she is taking dance at Vanderbilt.  She loves it.  She loves to skate.  She loves being active.  </w:t>
      </w:r>
      <w:proofErr w:type="gramStart"/>
      <w:r w:rsidRPr="0098049E">
        <w:rPr>
          <w:rFonts w:ascii="Arial" w:hAnsi="Arial" w:cs="Arial"/>
          <w:sz w:val="24"/>
          <w:szCs w:val="24"/>
        </w:rPr>
        <w:t>So</w:t>
      </w:r>
      <w:proofErr w:type="gramEnd"/>
      <w:r w:rsidRPr="0098049E">
        <w:rPr>
          <w:rFonts w:ascii="Arial" w:hAnsi="Arial" w:cs="Arial"/>
          <w:sz w:val="24"/>
          <w:szCs w:val="24"/>
        </w:rPr>
        <w:t xml:space="preserve"> I think it was the best thing that I could have done, and I encourage everyone to do something similar to that, and then to give your student actual experience.  Chloe's first any kind of job experience was an estate gardener at places like Peabody State.  She also scored very well and very high in sciences.  I think something with animals and something with plants, I think horticulture is that something you scored </w:t>
      </w:r>
      <w:r w:rsidRPr="0098049E">
        <w:rPr>
          <w:rFonts w:ascii="Arial" w:hAnsi="Arial" w:cs="Arial"/>
          <w:sz w:val="24"/>
          <w:szCs w:val="24"/>
        </w:rPr>
        <w:noBreakHyphen/>
      </w:r>
      <w:r w:rsidRPr="0098049E">
        <w:rPr>
          <w:rFonts w:ascii="Arial" w:hAnsi="Arial" w:cs="Arial"/>
          <w:sz w:val="24"/>
          <w:szCs w:val="24"/>
        </w:rPr>
        <w:noBreakHyphen/>
        <w:t xml:space="preserve"> I don't know, are you stuck on the athlete?  She's stuck on the athlete.  </w:t>
      </w:r>
    </w:p>
    <w:p w14:paraId="0B5DEB0C"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But you want to have a couple of different experiences.  You want to be able to do this broadly, so that's what we did.  I'm not saying it's right or perfect.  It just worked for us better than, you know, the tests and the results for everything else that were available.  And I was able to take that in there and say, hi, you should include her in typical PE because this is what she wants to do.  She's taken </w:t>
      </w:r>
      <w:proofErr w:type="gramStart"/>
      <w:r w:rsidRPr="0098049E">
        <w:rPr>
          <w:rFonts w:ascii="Arial" w:hAnsi="Arial" w:cs="Arial"/>
          <w:sz w:val="24"/>
          <w:szCs w:val="24"/>
        </w:rPr>
        <w:t>all of these</w:t>
      </w:r>
      <w:proofErr w:type="gramEnd"/>
      <w:r w:rsidRPr="0098049E">
        <w:rPr>
          <w:rFonts w:ascii="Arial" w:hAnsi="Arial" w:cs="Arial"/>
          <w:sz w:val="24"/>
          <w:szCs w:val="24"/>
        </w:rPr>
        <w:t xml:space="preserve"> classes, and we would like to see if she is successful.  Plus, in college she'll be able to do this and this.  So that way one way to use the career assessment as a </w:t>
      </w:r>
      <w:r w:rsidRPr="0098049E">
        <w:rPr>
          <w:rFonts w:ascii="Arial" w:hAnsi="Arial" w:cs="Arial"/>
          <w:sz w:val="24"/>
          <w:szCs w:val="24"/>
        </w:rPr>
        <w:noBreakHyphen/>
      </w:r>
      <w:r w:rsidRPr="0098049E">
        <w:rPr>
          <w:rFonts w:ascii="Arial" w:hAnsi="Arial" w:cs="Arial"/>
          <w:sz w:val="24"/>
          <w:szCs w:val="24"/>
        </w:rPr>
        <w:noBreakHyphen/>
        <w:t xml:space="preserve"> you don't want to say a </w:t>
      </w:r>
      <w:r w:rsidRPr="0098049E">
        <w:rPr>
          <w:rFonts w:ascii="Arial" w:hAnsi="Arial" w:cs="Arial"/>
          <w:sz w:val="24"/>
          <w:szCs w:val="24"/>
        </w:rPr>
        <w:lastRenderedPageBreak/>
        <w:t xml:space="preserve">bargaining chip, but anyone who has been through an IEP meeting knows that sometimes you have to compromise, so you don't always get </w:t>
      </w:r>
      <w:proofErr w:type="gramStart"/>
      <w:r w:rsidRPr="0098049E">
        <w:rPr>
          <w:rFonts w:ascii="Arial" w:hAnsi="Arial" w:cs="Arial"/>
          <w:sz w:val="24"/>
          <w:szCs w:val="24"/>
        </w:rPr>
        <w:t>every single thing</w:t>
      </w:r>
      <w:proofErr w:type="gramEnd"/>
      <w:r w:rsidRPr="0098049E">
        <w:rPr>
          <w:rFonts w:ascii="Arial" w:hAnsi="Arial" w:cs="Arial"/>
          <w:sz w:val="24"/>
          <w:szCs w:val="24"/>
        </w:rPr>
        <w:t xml:space="preserve"> that you want, unless you're very lucky.  </w:t>
      </w:r>
    </w:p>
    <w:p w14:paraId="2D0EE581"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I don't mean to interrupt you.  This is Rebecca.  I think somebody might have had a question.  </w:t>
      </w:r>
    </w:p>
    <w:p w14:paraId="2F875DE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Yvonne, are you on the line?</w:t>
      </w:r>
    </w:p>
    <w:p w14:paraId="772A512A"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Sure.</w:t>
      </w:r>
    </w:p>
    <w:p w14:paraId="2D78A7D4"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Yvonne?  I saw that someone named Yvonne raised their hand earlier, and I tried to unmute her to see if she could speak to ask her question.  Yvonne, are you able to speak your question?  Okay.  If not, or if anyone else has questions, you may type them into a chat box here in Zoom, and in the </w:t>
      </w:r>
      <w:proofErr w:type="gramStart"/>
      <w:r w:rsidRPr="0098049E">
        <w:rPr>
          <w:rFonts w:ascii="Arial" w:hAnsi="Arial" w:cs="Arial"/>
          <w:sz w:val="24"/>
          <w:szCs w:val="24"/>
        </w:rPr>
        <w:t>meantime</w:t>
      </w:r>
      <w:proofErr w:type="gramEnd"/>
      <w:r w:rsidRPr="0098049E">
        <w:rPr>
          <w:rFonts w:ascii="Arial" w:hAnsi="Arial" w:cs="Arial"/>
          <w:sz w:val="24"/>
          <w:szCs w:val="24"/>
        </w:rPr>
        <w:t xml:space="preserve"> we'll have Jennifer keep going.  </w:t>
      </w:r>
    </w:p>
    <w:p w14:paraId="08CB3554"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Yvonne, if you're able to make your audio work, you can just speak up and ask your question to Jennifer and Chloe.  </w:t>
      </w:r>
    </w:p>
    <w:p w14:paraId="76C98BAA"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All right.  Pardon the interruption.  Go ahead, Jennifer.</w:t>
      </w:r>
    </w:p>
    <w:p w14:paraId="2CFFE2C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Okay.  Thanks so much.  </w:t>
      </w:r>
    </w:p>
    <w:p w14:paraId="6FABED64"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So </w:t>
      </w:r>
      <w:r w:rsidRPr="0098049E">
        <w:rPr>
          <w:rFonts w:ascii="Arial" w:hAnsi="Arial" w:cs="Arial"/>
          <w:sz w:val="24"/>
          <w:szCs w:val="24"/>
        </w:rPr>
        <w:noBreakHyphen/>
      </w:r>
      <w:r w:rsidRPr="0098049E">
        <w:rPr>
          <w:rFonts w:ascii="Arial" w:hAnsi="Arial" w:cs="Arial"/>
          <w:sz w:val="24"/>
          <w:szCs w:val="24"/>
        </w:rPr>
        <w:noBreakHyphen/>
        <w:t xml:space="preserve"> oh, and okay, so the neuropsychological evaluation we used for placement.  There are, I guess, different views on where students should be placed.  I think that's probably a whole separate topic, but we were able to use what we felt was the most valid and comprehensive neuropsychological evaluation, excuse me, to basically demonstrate that Chloe needed to be in some life skills for her curriculum, but she also needed to be mainstreamed into some courses for her curriculum so that she had a variety of environments and settings.  And </w:t>
      </w:r>
      <w:r w:rsidRPr="0098049E">
        <w:rPr>
          <w:rFonts w:ascii="Arial" w:hAnsi="Arial" w:cs="Arial"/>
          <w:sz w:val="24"/>
          <w:szCs w:val="24"/>
        </w:rPr>
        <w:noBreakHyphen/>
      </w:r>
      <w:r w:rsidRPr="0098049E">
        <w:rPr>
          <w:rFonts w:ascii="Arial" w:hAnsi="Arial" w:cs="Arial"/>
          <w:sz w:val="24"/>
          <w:szCs w:val="24"/>
        </w:rPr>
        <w:noBreakHyphen/>
        <w:t xml:space="preserve"> oh, can you please repeat the name of the career assessment tool you recommend.  </w:t>
      </w:r>
    </w:p>
    <w:p w14:paraId="31BF1442"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We use Career Cruising.  It was available through her high school.  I </w:t>
      </w:r>
      <w:r w:rsidRPr="0098049E">
        <w:rPr>
          <w:rFonts w:ascii="Arial" w:hAnsi="Arial" w:cs="Arial"/>
          <w:sz w:val="24"/>
          <w:szCs w:val="24"/>
        </w:rPr>
        <w:noBreakHyphen/>
      </w:r>
      <w:r w:rsidRPr="0098049E">
        <w:rPr>
          <w:rFonts w:ascii="Arial" w:hAnsi="Arial" w:cs="Arial"/>
          <w:sz w:val="24"/>
          <w:szCs w:val="24"/>
        </w:rPr>
        <w:noBreakHyphen/>
        <w:t xml:space="preserve"> Career Cruising was the name of it.  You just go in and create an account.  Yep.  </w:t>
      </w:r>
    </w:p>
    <w:p w14:paraId="0A78F66E"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lastRenderedPageBreak/>
        <w:tab/>
        <w:t>Okay, so back to the neuropsychological evaluation, I don't know if you have specific questions on that or, you know, kind of what they look like, but we were able, like I said, to say, you know, placement </w:t>
      </w:r>
      <w:r w:rsidRPr="0098049E">
        <w:rPr>
          <w:rFonts w:ascii="Arial" w:hAnsi="Arial" w:cs="Arial"/>
          <w:sz w:val="24"/>
          <w:szCs w:val="24"/>
        </w:rPr>
        <w:noBreakHyphen/>
      </w:r>
      <w:r w:rsidRPr="0098049E">
        <w:rPr>
          <w:rFonts w:ascii="Arial" w:hAnsi="Arial" w:cs="Arial"/>
          <w:sz w:val="24"/>
          <w:szCs w:val="24"/>
        </w:rPr>
        <w:noBreakHyphen/>
        <w:t xml:space="preserve"> and when I'm saying placement, I mean placement in each class.  </w:t>
      </w:r>
      <w:proofErr w:type="gramStart"/>
      <w:r w:rsidRPr="0098049E">
        <w:rPr>
          <w:rFonts w:ascii="Arial" w:hAnsi="Arial" w:cs="Arial"/>
          <w:sz w:val="24"/>
          <w:szCs w:val="24"/>
        </w:rPr>
        <w:t>So</w:t>
      </w:r>
      <w:proofErr w:type="gramEnd"/>
      <w:r w:rsidRPr="0098049E">
        <w:rPr>
          <w:rFonts w:ascii="Arial" w:hAnsi="Arial" w:cs="Arial"/>
          <w:sz w:val="24"/>
          <w:szCs w:val="24"/>
        </w:rPr>
        <w:t xml:space="preserve"> Chloe has a different learning curve based on environment.  She has done that since probably the third grade.  She has been in more of a general education setting for science.  </w:t>
      </w:r>
      <w:proofErr w:type="gramStart"/>
      <w:r w:rsidRPr="0098049E">
        <w:rPr>
          <w:rFonts w:ascii="Arial" w:hAnsi="Arial" w:cs="Arial"/>
          <w:sz w:val="24"/>
          <w:szCs w:val="24"/>
        </w:rPr>
        <w:t>So</w:t>
      </w:r>
      <w:proofErr w:type="gramEnd"/>
      <w:r w:rsidRPr="0098049E">
        <w:rPr>
          <w:rFonts w:ascii="Arial" w:hAnsi="Arial" w:cs="Arial"/>
          <w:sz w:val="24"/>
          <w:szCs w:val="24"/>
        </w:rPr>
        <w:t xml:space="preserve"> she's able to learn science that way, and she's proud of it and happy with it, and we wanted her to continue that.  </w:t>
      </w:r>
    </w:p>
    <w:p w14:paraId="5D929441"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r>
      <w:proofErr w:type="gramStart"/>
      <w:r w:rsidRPr="0098049E">
        <w:rPr>
          <w:rFonts w:ascii="Arial" w:hAnsi="Arial" w:cs="Arial"/>
          <w:sz w:val="24"/>
          <w:szCs w:val="24"/>
        </w:rPr>
        <w:t>So</w:t>
      </w:r>
      <w:proofErr w:type="gramEnd"/>
      <w:r w:rsidRPr="0098049E">
        <w:rPr>
          <w:rFonts w:ascii="Arial" w:hAnsi="Arial" w:cs="Arial"/>
          <w:sz w:val="24"/>
          <w:szCs w:val="24"/>
        </w:rPr>
        <w:t xml:space="preserve"> I have some best practices for advocacy, and I'll back up a bit.  I'm saying everyone that's ever been in an IEP meeting, but, you know, really it can be </w:t>
      </w:r>
      <w:r w:rsidRPr="0098049E">
        <w:rPr>
          <w:rFonts w:ascii="Arial" w:hAnsi="Arial" w:cs="Arial"/>
          <w:sz w:val="24"/>
          <w:szCs w:val="24"/>
        </w:rPr>
        <w:noBreakHyphen/>
      </w:r>
      <w:r w:rsidRPr="0098049E">
        <w:rPr>
          <w:rFonts w:ascii="Arial" w:hAnsi="Arial" w:cs="Arial"/>
          <w:sz w:val="24"/>
          <w:szCs w:val="24"/>
        </w:rPr>
        <w:noBreakHyphen/>
        <w:t xml:space="preserve"> it can't </w:t>
      </w:r>
      <w:r w:rsidRPr="0098049E">
        <w:rPr>
          <w:rFonts w:ascii="Arial" w:hAnsi="Arial" w:cs="Arial"/>
          <w:sz w:val="24"/>
          <w:szCs w:val="24"/>
        </w:rPr>
        <w:noBreakHyphen/>
      </w:r>
      <w:r w:rsidRPr="0098049E">
        <w:rPr>
          <w:rFonts w:ascii="Arial" w:hAnsi="Arial" w:cs="Arial"/>
          <w:sz w:val="24"/>
          <w:szCs w:val="24"/>
        </w:rPr>
        <w:noBreakHyphen/>
        <w:t xml:space="preserve"> I have been in situations where it can be very, very heated, very, very opinionated, very, very </w:t>
      </w:r>
      <w:r w:rsidRPr="0098049E">
        <w:rPr>
          <w:rFonts w:ascii="Arial" w:hAnsi="Arial" w:cs="Arial"/>
          <w:sz w:val="24"/>
          <w:szCs w:val="24"/>
        </w:rPr>
        <w:noBreakHyphen/>
      </w:r>
      <w:r w:rsidRPr="0098049E">
        <w:rPr>
          <w:rFonts w:ascii="Arial" w:hAnsi="Arial" w:cs="Arial"/>
          <w:sz w:val="24"/>
          <w:szCs w:val="24"/>
        </w:rPr>
        <w:noBreakHyphen/>
        <w:t xml:space="preserve"> I don't want to use the word combative, but I can.  But I have also been in situations where you can capture that compromise.  Now, it takes a lot of work on both sides, and I feel like at this point I could probably negotiate anything after that.  You know, I just think that once you lay the groundwork and you do it in a way that's </w:t>
      </w:r>
      <w:r w:rsidRPr="0098049E">
        <w:rPr>
          <w:rFonts w:ascii="Arial" w:hAnsi="Arial" w:cs="Arial"/>
          <w:sz w:val="24"/>
          <w:szCs w:val="24"/>
        </w:rPr>
        <w:noBreakHyphen/>
      </w:r>
      <w:r w:rsidRPr="0098049E">
        <w:rPr>
          <w:rFonts w:ascii="Arial" w:hAnsi="Arial" w:cs="Arial"/>
          <w:sz w:val="24"/>
          <w:szCs w:val="24"/>
        </w:rPr>
        <w:noBreakHyphen/>
        <w:t xml:space="preserve"> I won't say emotionless, but that's purposeful, intentional and meaningful, I think helps you come across.  And you do have to walk into the meeting with a plan.  I will say that.  I had a big scary binder.  </w:t>
      </w:r>
    </w:p>
    <w:p w14:paraId="5B4E679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So here we go.  Here's my best practices.  Passion versus emotion, when I talk, you may not notice my passion for what I'm saying.  I believe in education for everyone.  I believe in college for even that wants to attend.  I don't think it should be a question mark </w:t>
      </w:r>
      <w:proofErr w:type="gramStart"/>
      <w:r w:rsidRPr="0098049E">
        <w:rPr>
          <w:rFonts w:ascii="Arial" w:hAnsi="Arial" w:cs="Arial"/>
          <w:sz w:val="24"/>
          <w:szCs w:val="24"/>
        </w:rPr>
        <w:t>whether or not</w:t>
      </w:r>
      <w:proofErr w:type="gramEnd"/>
      <w:r w:rsidRPr="0098049E">
        <w:rPr>
          <w:rFonts w:ascii="Arial" w:hAnsi="Arial" w:cs="Arial"/>
          <w:sz w:val="24"/>
          <w:szCs w:val="24"/>
        </w:rPr>
        <w:t xml:space="preserve"> somebody can attend college.  I think it should be how do they attend college, and furthermore what kind of employment can we get them so that they can make a meaningful and positive contribution to society, because I think every person on the planet </w:t>
      </w:r>
      <w:proofErr w:type="gramStart"/>
      <w:r w:rsidRPr="0098049E">
        <w:rPr>
          <w:rFonts w:ascii="Arial" w:hAnsi="Arial" w:cs="Arial"/>
          <w:sz w:val="24"/>
          <w:szCs w:val="24"/>
        </w:rPr>
        <w:t>has the ability to</w:t>
      </w:r>
      <w:proofErr w:type="gramEnd"/>
      <w:r w:rsidRPr="0098049E">
        <w:rPr>
          <w:rFonts w:ascii="Arial" w:hAnsi="Arial" w:cs="Arial"/>
          <w:sz w:val="24"/>
          <w:szCs w:val="24"/>
        </w:rPr>
        <w:t xml:space="preserve"> do that in some way, and that's, you know </w:t>
      </w:r>
      <w:r w:rsidRPr="0098049E">
        <w:rPr>
          <w:rFonts w:ascii="Arial" w:hAnsi="Arial" w:cs="Arial"/>
          <w:sz w:val="24"/>
          <w:szCs w:val="24"/>
        </w:rPr>
        <w:noBreakHyphen/>
      </w:r>
      <w:r w:rsidRPr="0098049E">
        <w:rPr>
          <w:rFonts w:ascii="Arial" w:hAnsi="Arial" w:cs="Arial"/>
          <w:sz w:val="24"/>
          <w:szCs w:val="24"/>
        </w:rPr>
        <w:noBreakHyphen/>
        <w:t xml:space="preserve"> it </w:t>
      </w:r>
      <w:r w:rsidRPr="0098049E">
        <w:rPr>
          <w:rFonts w:ascii="Arial" w:hAnsi="Arial" w:cs="Arial"/>
          <w:sz w:val="24"/>
          <w:szCs w:val="24"/>
        </w:rPr>
        <w:lastRenderedPageBreak/>
        <w:t xml:space="preserve">doesn't matter what barrier is there.  There's a way around any barrier.  You can always outthink it or outmaneuver it somehow.  </w:t>
      </w:r>
    </w:p>
    <w:p w14:paraId="69E8EDDC"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So sometimes these meetings are designed to talk about the negative aspects of a student or their percentage to neurotypical.  My goal for Chloe, are you with us?  You are?  Okay, great.  My goal for Chloe </w:t>
      </w:r>
      <w:r w:rsidRPr="0098049E">
        <w:rPr>
          <w:rFonts w:ascii="Arial" w:hAnsi="Arial" w:cs="Arial"/>
          <w:sz w:val="24"/>
          <w:szCs w:val="24"/>
        </w:rPr>
        <w:noBreakHyphen/>
      </w:r>
      <w:r w:rsidRPr="0098049E">
        <w:rPr>
          <w:rFonts w:ascii="Arial" w:hAnsi="Arial" w:cs="Arial"/>
          <w:sz w:val="24"/>
          <w:szCs w:val="24"/>
        </w:rPr>
        <w:noBreakHyphen/>
        <w:t xml:space="preserve"> stay tuned </w:t>
      </w:r>
      <w:r w:rsidRPr="0098049E">
        <w:rPr>
          <w:rFonts w:ascii="Arial" w:hAnsi="Arial" w:cs="Arial"/>
          <w:sz w:val="24"/>
          <w:szCs w:val="24"/>
        </w:rPr>
        <w:noBreakHyphen/>
      </w:r>
      <w:r w:rsidRPr="0098049E">
        <w:rPr>
          <w:rFonts w:ascii="Arial" w:hAnsi="Arial" w:cs="Arial"/>
          <w:sz w:val="24"/>
          <w:szCs w:val="24"/>
        </w:rPr>
        <w:noBreakHyphen/>
        <w:t xml:space="preserve"> has never been for her to be normal, not for a minute.  It's not going to happen.  Unless you can just say </w:t>
      </w:r>
      <w:r w:rsidRPr="0098049E">
        <w:rPr>
          <w:rFonts w:ascii="Arial" w:hAnsi="Arial" w:cs="Arial"/>
          <w:sz w:val="24"/>
          <w:szCs w:val="24"/>
        </w:rPr>
        <w:noBreakHyphen/>
      </w:r>
      <w:r w:rsidRPr="0098049E">
        <w:rPr>
          <w:rFonts w:ascii="Arial" w:hAnsi="Arial" w:cs="Arial"/>
          <w:sz w:val="24"/>
          <w:szCs w:val="24"/>
        </w:rPr>
        <w:noBreakHyphen/>
        <w:t xml:space="preserve"> I mean, and what is normal, anyway, right?  But unless you can just go ahead and put those chromosomes back in, she's never going to be neurotypical.  It's never going to happen.  She's not going to perform the same way everyone else was, and I mean, really, do any of us?  But sometimes in a meeting, it's hard for a parent to talk about that, to talk about their differences, to talk about that percentage of normal.  Oh, your student is only at this grade reading level.  Like, okay.  Well, there's a couple of things you should keep in mind.  </w:t>
      </w:r>
    </w:p>
    <w:p w14:paraId="27FA013E"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Does anybody know what the average newspaper grade level reading is?  I think it's like fourth or fifth grade.  So, if Chloe can read the normal newspaper, hey, she's average, right?  I mean, that's the way I look at it.  And with science, some of these things she's grade level, folks.  </w:t>
      </w:r>
      <w:proofErr w:type="gramStart"/>
      <w:r w:rsidRPr="0098049E">
        <w:rPr>
          <w:rFonts w:ascii="Arial" w:hAnsi="Arial" w:cs="Arial"/>
          <w:sz w:val="24"/>
          <w:szCs w:val="24"/>
        </w:rPr>
        <w:t>So</w:t>
      </w:r>
      <w:proofErr w:type="gramEnd"/>
      <w:r w:rsidRPr="0098049E">
        <w:rPr>
          <w:rFonts w:ascii="Arial" w:hAnsi="Arial" w:cs="Arial"/>
          <w:sz w:val="24"/>
          <w:szCs w:val="24"/>
        </w:rPr>
        <w:t xml:space="preserve"> I think it depends on the student, but in your mind, as a person, as a parent, as an advocate, you just have got to leave the tissue box at home.  You've got to just find a way to not get caught up in that raw emotion, even if you want to, because there are times.  There are times, I mean, I think for everybody that it happens.  </w:t>
      </w:r>
    </w:p>
    <w:p w14:paraId="3D0E65B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Are you seeing this question from Julie, I think?  She says what are your thoughts about going to a college away from Chloe's home base.  How does it play as the networks and communities that she has created near home and her ability to step back into that should she return?</w:t>
      </w:r>
    </w:p>
    <w:p w14:paraId="6C60EE2D"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lastRenderedPageBreak/>
        <w:tab/>
        <w:t>&gt;&gt; Chloe, we did move from Chicago to Nashville, so we basically </w:t>
      </w:r>
      <w:r w:rsidRPr="0098049E">
        <w:rPr>
          <w:rFonts w:ascii="Arial" w:hAnsi="Arial" w:cs="Arial"/>
          <w:sz w:val="24"/>
          <w:szCs w:val="24"/>
        </w:rPr>
        <w:noBreakHyphen/>
      </w:r>
      <w:r w:rsidRPr="0098049E">
        <w:rPr>
          <w:rFonts w:ascii="Arial" w:hAnsi="Arial" w:cs="Arial"/>
          <w:sz w:val="24"/>
          <w:szCs w:val="24"/>
        </w:rPr>
        <w:noBreakHyphen/>
        <w:t xml:space="preserve"> I mean, we did.  That's exactly what we did.  She </w:t>
      </w:r>
      <w:r w:rsidRPr="0098049E">
        <w:rPr>
          <w:rFonts w:ascii="Arial" w:hAnsi="Arial" w:cs="Arial"/>
          <w:sz w:val="24"/>
          <w:szCs w:val="24"/>
        </w:rPr>
        <w:noBreakHyphen/>
      </w:r>
      <w:r w:rsidRPr="0098049E">
        <w:rPr>
          <w:rFonts w:ascii="Arial" w:hAnsi="Arial" w:cs="Arial"/>
          <w:sz w:val="24"/>
          <w:szCs w:val="24"/>
        </w:rPr>
        <w:noBreakHyphen/>
        <w:t xml:space="preserve"> I mean she still has friends and stuff at home, but Chloe is a very resilient person, and she has </w:t>
      </w:r>
      <w:proofErr w:type="gramStart"/>
      <w:r w:rsidRPr="0098049E">
        <w:rPr>
          <w:rFonts w:ascii="Arial" w:hAnsi="Arial" w:cs="Arial"/>
          <w:sz w:val="24"/>
          <w:szCs w:val="24"/>
        </w:rPr>
        <w:t>absolutely never</w:t>
      </w:r>
      <w:proofErr w:type="gramEnd"/>
      <w:r w:rsidRPr="0098049E">
        <w:rPr>
          <w:rFonts w:ascii="Arial" w:hAnsi="Arial" w:cs="Arial"/>
          <w:sz w:val="24"/>
          <w:szCs w:val="24"/>
        </w:rPr>
        <w:t xml:space="preserve"> had a problem making friends.  You know, her social skills have always been a strength for her.  She's always very busy.  </w:t>
      </w:r>
    </w:p>
    <w:p w14:paraId="5D9E263D"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Aren't you?  Yes.  </w:t>
      </w:r>
      <w:proofErr w:type="gramStart"/>
      <w:r w:rsidRPr="0098049E">
        <w:rPr>
          <w:rFonts w:ascii="Arial" w:hAnsi="Arial" w:cs="Arial"/>
          <w:sz w:val="24"/>
          <w:szCs w:val="24"/>
        </w:rPr>
        <w:t>So</w:t>
      </w:r>
      <w:proofErr w:type="gramEnd"/>
      <w:r w:rsidRPr="0098049E">
        <w:rPr>
          <w:rFonts w:ascii="Arial" w:hAnsi="Arial" w:cs="Arial"/>
          <w:sz w:val="24"/>
          <w:szCs w:val="24"/>
        </w:rPr>
        <w:t xml:space="preserve"> can you answer </w:t>
      </w:r>
      <w:r w:rsidRPr="0098049E">
        <w:rPr>
          <w:rFonts w:ascii="Arial" w:hAnsi="Arial" w:cs="Arial"/>
          <w:sz w:val="24"/>
          <w:szCs w:val="24"/>
        </w:rPr>
        <w:noBreakHyphen/>
      </w:r>
      <w:r w:rsidRPr="0098049E">
        <w:rPr>
          <w:rFonts w:ascii="Arial" w:hAnsi="Arial" w:cs="Arial"/>
          <w:sz w:val="24"/>
          <w:szCs w:val="24"/>
        </w:rPr>
        <w:noBreakHyphen/>
        <w:t xml:space="preserve"> I'm sorry, Julie </w:t>
      </w:r>
      <w:r w:rsidRPr="0098049E">
        <w:rPr>
          <w:rFonts w:ascii="Arial" w:hAnsi="Arial" w:cs="Arial"/>
          <w:sz w:val="24"/>
          <w:szCs w:val="24"/>
        </w:rPr>
        <w:noBreakHyphen/>
      </w:r>
      <w:r w:rsidRPr="0098049E">
        <w:rPr>
          <w:rFonts w:ascii="Arial" w:hAnsi="Arial" w:cs="Arial"/>
          <w:sz w:val="24"/>
          <w:szCs w:val="24"/>
        </w:rPr>
        <w:noBreakHyphen/>
        <w:t xml:space="preserve"> did it make you nervous to leave home and to create a new home?  </w:t>
      </w:r>
    </w:p>
    <w:p w14:paraId="172DCF99"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No.  </w:t>
      </w:r>
    </w:p>
    <w:p w14:paraId="5381E77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No?  Why not?  Come over here.  Why not?  </w:t>
      </w:r>
    </w:p>
    <w:p w14:paraId="399993A0"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I don't </w:t>
      </w:r>
      <w:r w:rsidRPr="0098049E">
        <w:rPr>
          <w:rFonts w:ascii="Arial" w:hAnsi="Arial" w:cs="Arial"/>
          <w:sz w:val="24"/>
          <w:szCs w:val="24"/>
        </w:rPr>
        <w:noBreakHyphen/>
      </w:r>
      <w:r w:rsidRPr="0098049E">
        <w:rPr>
          <w:rFonts w:ascii="Arial" w:hAnsi="Arial" w:cs="Arial"/>
          <w:sz w:val="24"/>
          <w:szCs w:val="24"/>
        </w:rPr>
        <w:noBreakHyphen/>
        <w:t xml:space="preserve"> I don't know.  </w:t>
      </w:r>
    </w:p>
    <w:p w14:paraId="53C14155"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Did you think that you were kind of confident about it, and you </w:t>
      </w:r>
      <w:r w:rsidRPr="0098049E">
        <w:rPr>
          <w:rFonts w:ascii="Arial" w:hAnsi="Arial" w:cs="Arial"/>
          <w:sz w:val="24"/>
          <w:szCs w:val="24"/>
        </w:rPr>
        <w:noBreakHyphen/>
      </w:r>
      <w:r w:rsidRPr="0098049E">
        <w:rPr>
          <w:rFonts w:ascii="Arial" w:hAnsi="Arial" w:cs="Arial"/>
          <w:sz w:val="24"/>
          <w:szCs w:val="24"/>
        </w:rPr>
        <w:noBreakHyphen/>
        <w:t xml:space="preserve"> what?  Did you </w:t>
      </w:r>
      <w:proofErr w:type="gramStart"/>
      <w:r w:rsidRPr="0098049E">
        <w:rPr>
          <w:rFonts w:ascii="Arial" w:hAnsi="Arial" w:cs="Arial"/>
          <w:sz w:val="24"/>
          <w:szCs w:val="24"/>
        </w:rPr>
        <w:t>really just</w:t>
      </w:r>
      <w:proofErr w:type="gramEnd"/>
      <w:r w:rsidRPr="0098049E">
        <w:rPr>
          <w:rFonts w:ascii="Arial" w:hAnsi="Arial" w:cs="Arial"/>
          <w:sz w:val="24"/>
          <w:szCs w:val="24"/>
        </w:rPr>
        <w:t xml:space="preserve"> want to go to college, so you didn't care?  </w:t>
      </w:r>
    </w:p>
    <w:p w14:paraId="37F43C69"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She really wanted to cheer for football [laughter].  No.  Let's see, and her ability to step back in that should she return.  </w:t>
      </w:r>
      <w:proofErr w:type="gramStart"/>
      <w:r w:rsidRPr="0098049E">
        <w:rPr>
          <w:rFonts w:ascii="Arial" w:hAnsi="Arial" w:cs="Arial"/>
          <w:sz w:val="24"/>
          <w:szCs w:val="24"/>
        </w:rPr>
        <w:t>So</w:t>
      </w:r>
      <w:proofErr w:type="gramEnd"/>
      <w:r w:rsidRPr="0098049E">
        <w:rPr>
          <w:rFonts w:ascii="Arial" w:hAnsi="Arial" w:cs="Arial"/>
          <w:sz w:val="24"/>
          <w:szCs w:val="24"/>
        </w:rPr>
        <w:t xml:space="preserve"> I don't know that we'll go back to Chicagoland, but she definitely still has maintained friendships and whatnot there.  People have written to her, and she certainly keeps in touch with her youth group and some of her friends from high school.  Yeah?</w:t>
      </w:r>
    </w:p>
    <w:p w14:paraId="2FBE5C84"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Yeah.</w:t>
      </w:r>
    </w:p>
    <w:p w14:paraId="34EFFBA9"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Yeah.  </w:t>
      </w:r>
      <w:proofErr w:type="gramStart"/>
      <w:r w:rsidRPr="0098049E">
        <w:rPr>
          <w:rFonts w:ascii="Arial" w:hAnsi="Arial" w:cs="Arial"/>
          <w:sz w:val="24"/>
          <w:szCs w:val="24"/>
        </w:rPr>
        <w:t>So</w:t>
      </w:r>
      <w:proofErr w:type="gramEnd"/>
      <w:r w:rsidRPr="0098049E">
        <w:rPr>
          <w:rFonts w:ascii="Arial" w:hAnsi="Arial" w:cs="Arial"/>
          <w:sz w:val="24"/>
          <w:szCs w:val="24"/>
        </w:rPr>
        <w:t xml:space="preserve"> I hope I answered your question, Julie, and thank you for that.  If not, type some more and I'll answer it.  Okay.  </w:t>
      </w:r>
    </w:p>
    <w:p w14:paraId="759655B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So, some other best practices in advocacy are goals and skills.  One of the things that happened a lot is the school would want to tell us what goals Chloe should have based on her performance as a typical student, and like I said, that wasn't what we were looking for, so we were able to work with them to add in goals.  I'll get you, </w:t>
      </w:r>
      <w:r w:rsidRPr="0098049E">
        <w:rPr>
          <w:rFonts w:ascii="Arial" w:hAnsi="Arial" w:cs="Arial"/>
          <w:sz w:val="24"/>
          <w:szCs w:val="24"/>
        </w:rPr>
        <w:lastRenderedPageBreak/>
        <w:t>Suzanne, in one second.  We were able to add in goals specifically geared towards what Chloe wanted to do.  For example, Chloe wanted to be able to </w:t>
      </w:r>
      <w:r w:rsidRPr="0098049E">
        <w:rPr>
          <w:rFonts w:ascii="Arial" w:hAnsi="Arial" w:cs="Arial"/>
          <w:sz w:val="24"/>
          <w:szCs w:val="24"/>
        </w:rPr>
        <w:noBreakHyphen/>
      </w:r>
      <w:r w:rsidRPr="0098049E">
        <w:rPr>
          <w:rFonts w:ascii="Arial" w:hAnsi="Arial" w:cs="Arial"/>
          <w:sz w:val="24"/>
          <w:szCs w:val="24"/>
        </w:rPr>
        <w:noBreakHyphen/>
        <w:t xml:space="preserve"> </w:t>
      </w:r>
    </w:p>
    <w:p w14:paraId="236326B9"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What were some of the things you wanted to be able to do?  </w:t>
      </w:r>
    </w:p>
    <w:p w14:paraId="2DD14792"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Ice skate.  </w:t>
      </w:r>
    </w:p>
    <w:p w14:paraId="50B38700"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Ice skate.  Okay.  But we didn't have that goal in your IEP.  She wanted to be able to </w:t>
      </w:r>
      <w:r w:rsidRPr="0098049E">
        <w:rPr>
          <w:rFonts w:ascii="Arial" w:hAnsi="Arial" w:cs="Arial"/>
          <w:sz w:val="24"/>
          <w:szCs w:val="24"/>
        </w:rPr>
        <w:noBreakHyphen/>
      </w:r>
      <w:r w:rsidRPr="0098049E">
        <w:rPr>
          <w:rFonts w:ascii="Arial" w:hAnsi="Arial" w:cs="Arial"/>
          <w:sz w:val="24"/>
          <w:szCs w:val="24"/>
        </w:rPr>
        <w:noBreakHyphen/>
        <w:t xml:space="preserve"> I'm trying to think of one.  Oh, I know.  Instead of </w:t>
      </w:r>
      <w:proofErr w:type="gramStart"/>
      <w:r w:rsidRPr="0098049E">
        <w:rPr>
          <w:rFonts w:ascii="Arial" w:hAnsi="Arial" w:cs="Arial"/>
          <w:sz w:val="24"/>
          <w:szCs w:val="24"/>
        </w:rPr>
        <w:t>write</w:t>
      </w:r>
      <w:proofErr w:type="gramEnd"/>
      <w:r w:rsidRPr="0098049E">
        <w:rPr>
          <w:rFonts w:ascii="Arial" w:hAnsi="Arial" w:cs="Arial"/>
          <w:sz w:val="24"/>
          <w:szCs w:val="24"/>
        </w:rPr>
        <w:t xml:space="preserve"> her things down with handwriting, she wanted to be able to type, so we were able to establish a goal that her typing skills would increase, for example, so my comment about goals is really that you should, when you're going to write goals in a meeting, you should write goals that will be precursors to acquiring skills that your student actually needs and not just goals for the sake of having goals or because they are based on a standard.  </w:t>
      </w:r>
    </w:p>
    <w:p w14:paraId="124EF879"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We did move with Chloe.  One of the reasons that we moved with Chloe is because Chloe is a competitive figure skater, and we manage all of that with her.  That's a whole '</w:t>
      </w:r>
      <w:proofErr w:type="spellStart"/>
      <w:r w:rsidRPr="0098049E">
        <w:rPr>
          <w:rFonts w:ascii="Arial" w:hAnsi="Arial" w:cs="Arial"/>
          <w:sz w:val="24"/>
          <w:szCs w:val="24"/>
        </w:rPr>
        <w:t>nother</w:t>
      </w:r>
      <w:proofErr w:type="spellEnd"/>
      <w:r w:rsidRPr="0098049E">
        <w:rPr>
          <w:rFonts w:ascii="Arial" w:hAnsi="Arial" w:cs="Arial"/>
          <w:sz w:val="24"/>
          <w:szCs w:val="24"/>
        </w:rPr>
        <w:t xml:space="preserve"> realm that she has delved into.  </w:t>
      </w:r>
    </w:p>
    <w:p w14:paraId="7A9EFBE4"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The other thing is that I was </w:t>
      </w:r>
      <w:proofErr w:type="gramStart"/>
      <w:r w:rsidRPr="0098049E">
        <w:rPr>
          <w:rFonts w:ascii="Arial" w:hAnsi="Arial" w:cs="Arial"/>
          <w:sz w:val="24"/>
          <w:szCs w:val="24"/>
        </w:rPr>
        <w:t>freezing</w:t>
      </w:r>
      <w:proofErr w:type="gramEnd"/>
      <w:r w:rsidRPr="0098049E">
        <w:rPr>
          <w:rFonts w:ascii="Arial" w:hAnsi="Arial" w:cs="Arial"/>
          <w:sz w:val="24"/>
          <w:szCs w:val="24"/>
        </w:rPr>
        <w:t xml:space="preserve"> and I just wanted to get out of Chicago.  We love Nashville.  We are having just a fun time, so we did move to support her as well.  We do think that there are some skills in life that she does need some help with, and some maybe not so much as we thought.  </w:t>
      </w:r>
    </w:p>
    <w:p w14:paraId="40325409"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r>
      <w:proofErr w:type="gramStart"/>
      <w:r w:rsidRPr="0098049E">
        <w:rPr>
          <w:rFonts w:ascii="Arial" w:hAnsi="Arial" w:cs="Arial"/>
          <w:sz w:val="24"/>
          <w:szCs w:val="24"/>
        </w:rPr>
        <w:t>So</w:t>
      </w:r>
      <w:proofErr w:type="gramEnd"/>
      <w:r w:rsidRPr="0098049E">
        <w:rPr>
          <w:rFonts w:ascii="Arial" w:hAnsi="Arial" w:cs="Arial"/>
          <w:sz w:val="24"/>
          <w:szCs w:val="24"/>
        </w:rPr>
        <w:t xml:space="preserve"> the last topic in advocacy, best practices is the right </w:t>
      </w:r>
      <w:proofErr w:type="spellStart"/>
      <w:r w:rsidRPr="0098049E">
        <w:rPr>
          <w:rFonts w:ascii="Arial" w:hAnsi="Arial" w:cs="Arial"/>
          <w:sz w:val="24"/>
          <w:szCs w:val="24"/>
        </w:rPr>
        <w:t>tack</w:t>
      </w:r>
      <w:proofErr w:type="spellEnd"/>
      <w:r w:rsidRPr="0098049E">
        <w:rPr>
          <w:rFonts w:ascii="Arial" w:hAnsi="Arial" w:cs="Arial"/>
          <w:sz w:val="24"/>
          <w:szCs w:val="24"/>
        </w:rPr>
        <w:t>.  I would encourage every single person that has a special student to </w:t>
      </w:r>
      <w:r w:rsidRPr="0098049E">
        <w:rPr>
          <w:rFonts w:ascii="Arial" w:hAnsi="Arial" w:cs="Arial"/>
          <w:sz w:val="24"/>
          <w:szCs w:val="24"/>
        </w:rPr>
        <w:noBreakHyphen/>
      </w:r>
      <w:r w:rsidRPr="0098049E">
        <w:rPr>
          <w:rFonts w:ascii="Arial" w:hAnsi="Arial" w:cs="Arial"/>
          <w:sz w:val="24"/>
          <w:szCs w:val="24"/>
        </w:rPr>
        <w:noBreakHyphen/>
        <w:t xml:space="preserve"> I mean, definitely request </w:t>
      </w:r>
      <w:proofErr w:type="gramStart"/>
      <w:r w:rsidRPr="0098049E">
        <w:rPr>
          <w:rFonts w:ascii="Arial" w:hAnsi="Arial" w:cs="Arial"/>
          <w:sz w:val="24"/>
          <w:szCs w:val="24"/>
        </w:rPr>
        <w:t>a</w:t>
      </w:r>
      <w:proofErr w:type="gramEnd"/>
      <w:r w:rsidRPr="0098049E">
        <w:rPr>
          <w:rFonts w:ascii="Arial" w:hAnsi="Arial" w:cs="Arial"/>
          <w:sz w:val="24"/>
          <w:szCs w:val="24"/>
        </w:rPr>
        <w:t xml:space="preserve"> assistive technology evaluation.  </w:t>
      </w:r>
      <w:proofErr w:type="gramStart"/>
      <w:r w:rsidRPr="0098049E">
        <w:rPr>
          <w:rFonts w:ascii="Arial" w:hAnsi="Arial" w:cs="Arial"/>
          <w:sz w:val="24"/>
          <w:szCs w:val="24"/>
        </w:rPr>
        <w:t>So</w:t>
      </w:r>
      <w:proofErr w:type="gramEnd"/>
      <w:r w:rsidRPr="0098049E">
        <w:rPr>
          <w:rFonts w:ascii="Arial" w:hAnsi="Arial" w:cs="Arial"/>
          <w:sz w:val="24"/>
          <w:szCs w:val="24"/>
        </w:rPr>
        <w:t xml:space="preserve"> it's key because assistive technology allows students to have access to a curriculum on different levels.  Computers are just a basic thing now anyway.  I mean, there's really to me not a reason that assistive technology shouldn't be in a classroom.  There are schools that are resistant to it, though.  I have heard that, and I think that you just have to keep pushing and explain why it's a benefit, and for us it </w:t>
      </w:r>
      <w:r w:rsidRPr="0098049E">
        <w:rPr>
          <w:rFonts w:ascii="Arial" w:hAnsi="Arial" w:cs="Arial"/>
          <w:sz w:val="24"/>
          <w:szCs w:val="24"/>
        </w:rPr>
        <w:lastRenderedPageBreak/>
        <w:t xml:space="preserve">was </w:t>
      </w:r>
      <w:proofErr w:type="gramStart"/>
      <w:r w:rsidRPr="0098049E">
        <w:rPr>
          <w:rFonts w:ascii="Arial" w:hAnsi="Arial" w:cs="Arial"/>
          <w:sz w:val="24"/>
          <w:szCs w:val="24"/>
        </w:rPr>
        <w:t>real</w:t>
      </w:r>
      <w:proofErr w:type="gramEnd"/>
      <w:r w:rsidRPr="0098049E">
        <w:rPr>
          <w:rFonts w:ascii="Arial" w:hAnsi="Arial" w:cs="Arial"/>
          <w:sz w:val="24"/>
          <w:szCs w:val="24"/>
        </w:rPr>
        <w:t xml:space="preserve"> simple.  Oh, well, we are going to base her goals off requirements to enter Vanderbilt, because that's her number one choice.  </w:t>
      </w:r>
      <w:proofErr w:type="gramStart"/>
      <w:r w:rsidRPr="0098049E">
        <w:rPr>
          <w:rFonts w:ascii="Arial" w:hAnsi="Arial" w:cs="Arial"/>
          <w:sz w:val="24"/>
          <w:szCs w:val="24"/>
        </w:rPr>
        <w:t>So</w:t>
      </w:r>
      <w:proofErr w:type="gramEnd"/>
      <w:r w:rsidRPr="0098049E">
        <w:rPr>
          <w:rFonts w:ascii="Arial" w:hAnsi="Arial" w:cs="Arial"/>
          <w:sz w:val="24"/>
          <w:szCs w:val="24"/>
        </w:rPr>
        <w:t xml:space="preserve"> she needs how to use a cell phone.  She needs to know how to read on an iPad.  She needs to know how to do a PowerPoint presentation.  She needs to be literate in </w:t>
      </w:r>
      <w:proofErr w:type="gramStart"/>
      <w:r w:rsidRPr="0098049E">
        <w:rPr>
          <w:rFonts w:ascii="Arial" w:hAnsi="Arial" w:cs="Arial"/>
          <w:sz w:val="24"/>
          <w:szCs w:val="24"/>
        </w:rPr>
        <w:t>all of these</w:t>
      </w:r>
      <w:proofErr w:type="gramEnd"/>
      <w:r w:rsidRPr="0098049E">
        <w:rPr>
          <w:rFonts w:ascii="Arial" w:hAnsi="Arial" w:cs="Arial"/>
          <w:sz w:val="24"/>
          <w:szCs w:val="24"/>
        </w:rPr>
        <w:t xml:space="preserve"> things.  </w:t>
      </w:r>
      <w:proofErr w:type="gramStart"/>
      <w:r w:rsidRPr="0098049E">
        <w:rPr>
          <w:rFonts w:ascii="Arial" w:hAnsi="Arial" w:cs="Arial"/>
          <w:sz w:val="24"/>
          <w:szCs w:val="24"/>
        </w:rPr>
        <w:t>In order to</w:t>
      </w:r>
      <w:proofErr w:type="gramEnd"/>
      <w:r w:rsidRPr="0098049E">
        <w:rPr>
          <w:rFonts w:ascii="Arial" w:hAnsi="Arial" w:cs="Arial"/>
          <w:sz w:val="24"/>
          <w:szCs w:val="24"/>
        </w:rPr>
        <w:t xml:space="preserve"> do that, you need to let her use a computer in a classroom.  </w:t>
      </w:r>
      <w:proofErr w:type="gramStart"/>
      <w:r w:rsidRPr="0098049E">
        <w:rPr>
          <w:rFonts w:ascii="Arial" w:hAnsi="Arial" w:cs="Arial"/>
          <w:sz w:val="24"/>
          <w:szCs w:val="24"/>
        </w:rPr>
        <w:t>So</w:t>
      </w:r>
      <w:proofErr w:type="gramEnd"/>
      <w:r w:rsidRPr="0098049E">
        <w:rPr>
          <w:rFonts w:ascii="Arial" w:hAnsi="Arial" w:cs="Arial"/>
          <w:sz w:val="24"/>
          <w:szCs w:val="24"/>
        </w:rPr>
        <w:t xml:space="preserve"> for us, it was a no</w:t>
      </w:r>
      <w:r w:rsidRPr="0098049E">
        <w:rPr>
          <w:rFonts w:ascii="Arial" w:hAnsi="Arial" w:cs="Arial"/>
          <w:sz w:val="24"/>
          <w:szCs w:val="24"/>
        </w:rPr>
        <w:noBreakHyphen/>
        <w:t xml:space="preserve">brainer.  It was </w:t>
      </w:r>
      <w:proofErr w:type="gramStart"/>
      <w:r w:rsidRPr="0098049E">
        <w:rPr>
          <w:rFonts w:ascii="Arial" w:hAnsi="Arial" w:cs="Arial"/>
          <w:sz w:val="24"/>
          <w:szCs w:val="24"/>
        </w:rPr>
        <w:t>really easy</w:t>
      </w:r>
      <w:proofErr w:type="gramEnd"/>
      <w:r w:rsidRPr="0098049E">
        <w:rPr>
          <w:rFonts w:ascii="Arial" w:hAnsi="Arial" w:cs="Arial"/>
          <w:sz w:val="24"/>
          <w:szCs w:val="24"/>
        </w:rPr>
        <w:t xml:space="preserve">.  Like I said, they were resistant in the beginning.  </w:t>
      </w:r>
    </w:p>
    <w:p w14:paraId="65CEC0FF"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One of the things that I also overlooked here is they also have access to curriculum materials online now, so, you know, Chloe can rent her textbooks, and they can go straight to her iPad or her phone, excuse me, or her computer.  </w:t>
      </w:r>
      <w:proofErr w:type="gramStart"/>
      <w:r w:rsidRPr="0098049E">
        <w:rPr>
          <w:rFonts w:ascii="Arial" w:hAnsi="Arial" w:cs="Arial"/>
          <w:sz w:val="24"/>
          <w:szCs w:val="24"/>
        </w:rPr>
        <w:t>So</w:t>
      </w:r>
      <w:proofErr w:type="gramEnd"/>
      <w:r w:rsidRPr="0098049E">
        <w:rPr>
          <w:rFonts w:ascii="Arial" w:hAnsi="Arial" w:cs="Arial"/>
          <w:sz w:val="24"/>
          <w:szCs w:val="24"/>
        </w:rPr>
        <w:t xml:space="preserve"> I can't really talk about the value of technology enough.  </w:t>
      </w:r>
    </w:p>
    <w:p w14:paraId="47CEEDC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Okay.  </w:t>
      </w:r>
      <w:proofErr w:type="gramStart"/>
      <w:r w:rsidRPr="0098049E">
        <w:rPr>
          <w:rFonts w:ascii="Arial" w:hAnsi="Arial" w:cs="Arial"/>
          <w:sz w:val="24"/>
          <w:szCs w:val="24"/>
        </w:rPr>
        <w:t>So</w:t>
      </w:r>
      <w:proofErr w:type="gramEnd"/>
      <w:r w:rsidRPr="0098049E">
        <w:rPr>
          <w:rFonts w:ascii="Arial" w:hAnsi="Arial" w:cs="Arial"/>
          <w:sz w:val="24"/>
          <w:szCs w:val="24"/>
        </w:rPr>
        <w:t xml:space="preserve"> this is my favorite slide.  I hope you guys are ready.  So, this is Chloe's story.  Chloe did get accepted into Vanderbilt Next Steps program.  She is a member of the class of 2021.</w:t>
      </w:r>
    </w:p>
    <w:p w14:paraId="6884976C"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Woohoo!</w:t>
      </w:r>
    </w:p>
    <w:p w14:paraId="41B209EA"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She is in that picture somewhere.  We are still not sure where exactly, and I think the biggest goal that's part of this is my daughter set a goal, and she did it.  We helped her, but she did it, and that's huge.  It was huge for our family.  Like I said, we had no idea if it could happen, if it was possible, if it would happen.  But it did, didn't it?  And now we all get to wear these things.  Okay.  She really wants me to show you this part of my shirt, so I'm going to lift it up, if I can.  Can you guys see that, Vanderbilt mom?  </w:t>
      </w:r>
      <w:proofErr w:type="gramStart"/>
      <w:r w:rsidRPr="0098049E">
        <w:rPr>
          <w:rFonts w:ascii="Arial" w:hAnsi="Arial" w:cs="Arial"/>
          <w:sz w:val="24"/>
          <w:szCs w:val="24"/>
        </w:rPr>
        <w:t>So</w:t>
      </w:r>
      <w:proofErr w:type="gramEnd"/>
      <w:r w:rsidRPr="0098049E">
        <w:rPr>
          <w:rFonts w:ascii="Arial" w:hAnsi="Arial" w:cs="Arial"/>
          <w:sz w:val="24"/>
          <w:szCs w:val="24"/>
        </w:rPr>
        <w:t xml:space="preserve"> I love that shirt.  That was the very first thing I bought myself at the bookstore.  And yeah, Chloe has one on too, not mom, though.  </w:t>
      </w:r>
    </w:p>
    <w:p w14:paraId="66331D4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We are all totally and completely geared up.  I'll tell you that.  My husband had </w:t>
      </w:r>
      <w:r w:rsidRPr="0098049E">
        <w:rPr>
          <w:rFonts w:ascii="Arial" w:hAnsi="Arial" w:cs="Arial"/>
          <w:sz w:val="24"/>
          <w:szCs w:val="24"/>
        </w:rPr>
        <w:noBreakHyphen/>
      </w:r>
      <w:r w:rsidRPr="0098049E">
        <w:rPr>
          <w:rFonts w:ascii="Arial" w:hAnsi="Arial" w:cs="Arial"/>
          <w:sz w:val="24"/>
          <w:szCs w:val="24"/>
        </w:rPr>
        <w:noBreakHyphen/>
        <w:t xml:space="preserve"> okay.  My husband has the dad shirt on today to support me, even though he is not here.</w:t>
      </w:r>
    </w:p>
    <w:p w14:paraId="51F6899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lastRenderedPageBreak/>
        <w:tab/>
        <w:t>&gt;&gt; And to support both of us.</w:t>
      </w:r>
    </w:p>
    <w:p w14:paraId="7A08BE5D"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Yes.  </w:t>
      </w:r>
      <w:proofErr w:type="gramStart"/>
      <w:r w:rsidRPr="0098049E">
        <w:rPr>
          <w:rFonts w:ascii="Arial" w:hAnsi="Arial" w:cs="Arial"/>
          <w:sz w:val="24"/>
          <w:szCs w:val="24"/>
        </w:rPr>
        <w:t>So</w:t>
      </w:r>
      <w:proofErr w:type="gramEnd"/>
      <w:r w:rsidRPr="0098049E">
        <w:rPr>
          <w:rFonts w:ascii="Arial" w:hAnsi="Arial" w:cs="Arial"/>
          <w:sz w:val="24"/>
          <w:szCs w:val="24"/>
        </w:rPr>
        <w:t xml:space="preserve"> Chloe had a wonderful first semester.  She's now a second semester freshman.</w:t>
      </w:r>
    </w:p>
    <w:p w14:paraId="3C7C008E"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Yay!</w:t>
      </w:r>
    </w:p>
    <w:p w14:paraId="7C2E0A5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And we are just so proud of her and all she is accomplishing, and it's been amazing.  But I will tell you, if you're thinking about it, if you wonder can I do this, could we do this, could my family do this, yes, you can do it.  We did it.  We did it.  We all did it together.  And I would do it again, and when she opened that acceptance letter, guys, it was worth it.  It was worth every single minute.</w:t>
      </w:r>
    </w:p>
    <w:p w14:paraId="0D4FCC1B"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We both cried.</w:t>
      </w:r>
    </w:p>
    <w:p w14:paraId="4955DE4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Yeah, we did.  I think she went like this on her video, which you guys can see at the Next Steps website, if you go.  Welcome to </w:t>
      </w:r>
      <w:proofErr w:type="gramStart"/>
      <w:r w:rsidRPr="0098049E">
        <w:rPr>
          <w:rFonts w:ascii="Arial" w:hAnsi="Arial" w:cs="Arial"/>
          <w:sz w:val="24"/>
          <w:szCs w:val="24"/>
        </w:rPr>
        <w:t>all of</w:t>
      </w:r>
      <w:proofErr w:type="gramEnd"/>
      <w:r w:rsidRPr="0098049E">
        <w:rPr>
          <w:rFonts w:ascii="Arial" w:hAnsi="Arial" w:cs="Arial"/>
          <w:sz w:val="24"/>
          <w:szCs w:val="24"/>
        </w:rPr>
        <w:t xml:space="preserve"> the freshmen.  </w:t>
      </w:r>
    </w:p>
    <w:p w14:paraId="7E3D4C04"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Okay.  Thanks.  I have mixed feelings about leaving job, social, and community networks by attending a different college, then having to start over once he returns to his home state, not about his ability to adapt and embrace the experience.  Right, yeah, I know.</w:t>
      </w:r>
    </w:p>
    <w:p w14:paraId="109A29D2"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Yay.</w:t>
      </w:r>
    </w:p>
    <w:p w14:paraId="0543143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I don't know that that was really, Julie, a consideration of ours, because we knew that we were just going to move with her, and that was mainly because of the figure skating situation, because, you know, she's on the ice a lot.  It's part of her curriculum, you know, now.  She's very proudly the first member of the national figure skating club.  She really has made a lot of friends there and close connections with them.  But I do get what you're saying, because, okay, they go away to school, and then they come home, and then what does that look like.  I think it's a challenge for anybody that goes to college, because, you know, you have </w:t>
      </w:r>
      <w:proofErr w:type="gramStart"/>
      <w:r w:rsidRPr="0098049E">
        <w:rPr>
          <w:rFonts w:ascii="Arial" w:hAnsi="Arial" w:cs="Arial"/>
          <w:sz w:val="24"/>
          <w:szCs w:val="24"/>
        </w:rPr>
        <w:t>all of</w:t>
      </w:r>
      <w:proofErr w:type="gramEnd"/>
      <w:r w:rsidRPr="0098049E">
        <w:rPr>
          <w:rFonts w:ascii="Arial" w:hAnsi="Arial" w:cs="Arial"/>
          <w:sz w:val="24"/>
          <w:szCs w:val="24"/>
        </w:rPr>
        <w:t xml:space="preserve"> the connections and things.  </w:t>
      </w:r>
      <w:r w:rsidRPr="0098049E">
        <w:rPr>
          <w:rFonts w:ascii="Arial" w:hAnsi="Arial" w:cs="Arial"/>
          <w:sz w:val="24"/>
          <w:szCs w:val="24"/>
        </w:rPr>
        <w:lastRenderedPageBreak/>
        <w:t xml:space="preserve">But hopefully if it's a program that is geared toward, you know, creating skills and looking for that job, that employment piece, then those skills would translate no matter where the student was, right?  That's, you know, what I'm hanging my hat on.  So, yeah.  </w:t>
      </w:r>
    </w:p>
    <w:p w14:paraId="796B3AEC"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All right.  Let me go to the next.  Okay.  </w:t>
      </w:r>
      <w:proofErr w:type="gramStart"/>
      <w:r w:rsidRPr="0098049E">
        <w:rPr>
          <w:rFonts w:ascii="Arial" w:hAnsi="Arial" w:cs="Arial"/>
          <w:sz w:val="24"/>
          <w:szCs w:val="24"/>
        </w:rPr>
        <w:t>So</w:t>
      </w:r>
      <w:proofErr w:type="gramEnd"/>
      <w:r w:rsidRPr="0098049E">
        <w:rPr>
          <w:rFonts w:ascii="Arial" w:hAnsi="Arial" w:cs="Arial"/>
          <w:sz w:val="24"/>
          <w:szCs w:val="24"/>
        </w:rPr>
        <w:t xml:space="preserve"> I think we are at Q&amp;A, actually.</w:t>
      </w:r>
    </w:p>
    <w:p w14:paraId="21C071BD"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Any questions for me and mom?  </w:t>
      </w:r>
    </w:p>
    <w:p w14:paraId="6ED818D4"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Any questions for me and mom?  Do you guys want to ask Chloe something?  Anybody have anything they want to ask Chloe?  She'll try to answer.  </w:t>
      </w:r>
    </w:p>
    <w:p w14:paraId="733D6D8E"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Yeah.  Somebody raised their hand.  </w:t>
      </w:r>
    </w:p>
    <w:p w14:paraId="16A0DA3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I missed the first few minutes, so sorry if you already said this.  Will this program educate her for a specific job?  Okay.  </w:t>
      </w:r>
      <w:proofErr w:type="gramStart"/>
      <w:r w:rsidRPr="0098049E">
        <w:rPr>
          <w:rFonts w:ascii="Arial" w:hAnsi="Arial" w:cs="Arial"/>
          <w:sz w:val="24"/>
          <w:szCs w:val="24"/>
        </w:rPr>
        <w:t>So</w:t>
      </w:r>
      <w:proofErr w:type="gramEnd"/>
      <w:r w:rsidRPr="0098049E">
        <w:rPr>
          <w:rFonts w:ascii="Arial" w:hAnsi="Arial" w:cs="Arial"/>
          <w:sz w:val="24"/>
          <w:szCs w:val="24"/>
        </w:rPr>
        <w:t xml:space="preserve"> one of the things that Next Steps is doing this time is they are doing career rotations.  Like, if you go </w:t>
      </w:r>
      <w:r w:rsidRPr="0098049E">
        <w:rPr>
          <w:rFonts w:ascii="Arial" w:hAnsi="Arial" w:cs="Arial"/>
          <w:sz w:val="24"/>
          <w:szCs w:val="24"/>
        </w:rPr>
        <w:noBreakHyphen/>
      </w:r>
      <w:r w:rsidRPr="0098049E">
        <w:rPr>
          <w:rFonts w:ascii="Arial" w:hAnsi="Arial" w:cs="Arial"/>
          <w:sz w:val="24"/>
          <w:szCs w:val="24"/>
        </w:rPr>
        <w:noBreakHyphen/>
        <w:t xml:space="preserve"> if you have Facebook and you go look at their page, it will say freshmen career exploration pictures.  </w:t>
      </w:r>
      <w:proofErr w:type="gramStart"/>
      <w:r w:rsidRPr="0098049E">
        <w:rPr>
          <w:rFonts w:ascii="Arial" w:hAnsi="Arial" w:cs="Arial"/>
          <w:sz w:val="24"/>
          <w:szCs w:val="24"/>
        </w:rPr>
        <w:t>So</w:t>
      </w:r>
      <w:proofErr w:type="gramEnd"/>
      <w:r w:rsidRPr="0098049E">
        <w:rPr>
          <w:rFonts w:ascii="Arial" w:hAnsi="Arial" w:cs="Arial"/>
          <w:sz w:val="24"/>
          <w:szCs w:val="24"/>
        </w:rPr>
        <w:t xml:space="preserve"> Chloe went to a lot of different job sites.  Do you want to talk about that?  Tell them where you went.  </w:t>
      </w:r>
    </w:p>
    <w:p w14:paraId="33DF828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Her name is Dawn.  </w:t>
      </w:r>
    </w:p>
    <w:p w14:paraId="209EA6F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Oh.</w:t>
      </w:r>
    </w:p>
    <w:p w14:paraId="01784799"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What job sites did you go to this semester?  Tell her where you went.</w:t>
      </w:r>
    </w:p>
    <w:p w14:paraId="7E5F615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Susan Gray.</w:t>
      </w:r>
    </w:p>
    <w:p w14:paraId="2C263F9E"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Susan Gray School.</w:t>
      </w:r>
    </w:p>
    <w:p w14:paraId="52635CE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I don't </w:t>
      </w:r>
      <w:r w:rsidRPr="0098049E">
        <w:rPr>
          <w:rFonts w:ascii="Arial" w:hAnsi="Arial" w:cs="Arial"/>
          <w:sz w:val="24"/>
          <w:szCs w:val="24"/>
        </w:rPr>
        <w:noBreakHyphen/>
      </w:r>
      <w:r w:rsidRPr="0098049E">
        <w:rPr>
          <w:rFonts w:ascii="Arial" w:hAnsi="Arial" w:cs="Arial"/>
          <w:sz w:val="24"/>
          <w:szCs w:val="24"/>
        </w:rPr>
        <w:noBreakHyphen/>
        <w:t xml:space="preserve"> VPD.</w:t>
      </w:r>
    </w:p>
    <w:p w14:paraId="48EFCEDA"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Yeah, the Vanderbilt University Police Department </w:t>
      </w:r>
    </w:p>
    <w:p w14:paraId="32DF5F3B"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Owens School.</w:t>
      </w:r>
    </w:p>
    <w:p w14:paraId="3E5532B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Owens School of Business.  That big plant where they make the cars.</w:t>
      </w:r>
    </w:p>
    <w:p w14:paraId="6586D5D1"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Nissan.</w:t>
      </w:r>
    </w:p>
    <w:p w14:paraId="00C5962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Nissan, she loves Nissan.</w:t>
      </w:r>
    </w:p>
    <w:p w14:paraId="371D5CB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Don't forget the </w:t>
      </w:r>
      <w:r w:rsidRPr="0098049E">
        <w:rPr>
          <w:rFonts w:ascii="Arial" w:hAnsi="Arial" w:cs="Arial"/>
          <w:sz w:val="24"/>
          <w:szCs w:val="24"/>
        </w:rPr>
        <w:noBreakHyphen/>
      </w:r>
      <w:r w:rsidRPr="0098049E">
        <w:rPr>
          <w:rFonts w:ascii="Arial" w:hAnsi="Arial" w:cs="Arial"/>
          <w:sz w:val="24"/>
          <w:szCs w:val="24"/>
        </w:rPr>
        <w:noBreakHyphen/>
      </w:r>
    </w:p>
    <w:p w14:paraId="7C7A7B1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lastRenderedPageBreak/>
        <w:tab/>
        <w:t>&gt;&gt; And the Tennessee State Capitol.  But the idea is for students to learn about different career clusters and occupations, so when they go to start selecting internships, and they will start with on</w:t>
      </w:r>
      <w:r w:rsidRPr="0098049E">
        <w:rPr>
          <w:rFonts w:ascii="Arial" w:hAnsi="Arial" w:cs="Arial"/>
          <w:sz w:val="24"/>
          <w:szCs w:val="24"/>
        </w:rPr>
        <w:noBreakHyphen/>
        <w:t>campus internships, that they will have a basis for preferences.  Even a negative preference is a preference, oh, I can't stand the noise kids make, you know what I mean?</w:t>
      </w:r>
    </w:p>
    <w:p w14:paraId="01D1503E"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And landscaping.</w:t>
      </w:r>
    </w:p>
    <w:p w14:paraId="56000C3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Landscaping.  They did with the grounds, yeah.  </w:t>
      </w:r>
      <w:proofErr w:type="gramStart"/>
      <w:r w:rsidRPr="0098049E">
        <w:rPr>
          <w:rFonts w:ascii="Arial" w:hAnsi="Arial" w:cs="Arial"/>
          <w:sz w:val="24"/>
          <w:szCs w:val="24"/>
        </w:rPr>
        <w:t>So</w:t>
      </w:r>
      <w:proofErr w:type="gramEnd"/>
      <w:r w:rsidRPr="0098049E">
        <w:rPr>
          <w:rFonts w:ascii="Arial" w:hAnsi="Arial" w:cs="Arial"/>
          <w:sz w:val="24"/>
          <w:szCs w:val="24"/>
        </w:rPr>
        <w:t xml:space="preserve"> they had a lot of different career options and things that they visited, and I believe that they will do that next semester as well.  </w:t>
      </w:r>
    </w:p>
    <w:p w14:paraId="5AE0EAC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Anymore questions for the wonderful girl that got into </w:t>
      </w:r>
      <w:proofErr w:type="spellStart"/>
      <w:r w:rsidRPr="0098049E">
        <w:rPr>
          <w:rFonts w:ascii="Arial" w:hAnsi="Arial" w:cs="Arial"/>
          <w:sz w:val="24"/>
          <w:szCs w:val="24"/>
        </w:rPr>
        <w:t>Vandy</w:t>
      </w:r>
      <w:proofErr w:type="spellEnd"/>
      <w:r w:rsidRPr="0098049E">
        <w:rPr>
          <w:rFonts w:ascii="Arial" w:hAnsi="Arial" w:cs="Arial"/>
          <w:sz w:val="24"/>
          <w:szCs w:val="24"/>
        </w:rPr>
        <w:t>?</w:t>
      </w:r>
    </w:p>
    <w:p w14:paraId="019BB481"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[Laughter].  </w:t>
      </w:r>
    </w:p>
    <w:p w14:paraId="4D68750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A couple of questions are coming in by a different method.  People are asking what kind of degree or certificate Chloe will graduate with.</w:t>
      </w:r>
    </w:p>
    <w:p w14:paraId="3B5E884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She will have a certificate of completion of the Next Steps curriculum, and it's across four </w:t>
      </w:r>
      <w:proofErr w:type="gramStart"/>
      <w:r w:rsidRPr="0098049E">
        <w:rPr>
          <w:rFonts w:ascii="Arial" w:hAnsi="Arial" w:cs="Arial"/>
          <w:sz w:val="24"/>
          <w:szCs w:val="24"/>
        </w:rPr>
        <w:t>different categories</w:t>
      </w:r>
      <w:proofErr w:type="gramEnd"/>
      <w:r w:rsidRPr="0098049E">
        <w:rPr>
          <w:rFonts w:ascii="Arial" w:hAnsi="Arial" w:cs="Arial"/>
          <w:sz w:val="24"/>
          <w:szCs w:val="24"/>
        </w:rPr>
        <w:t>, so they teach students in health and wellness.  They teach them career exploration and secure employment, and they have a </w:t>
      </w:r>
      <w:r w:rsidRPr="0098049E">
        <w:rPr>
          <w:rFonts w:ascii="Arial" w:hAnsi="Arial" w:cs="Arial"/>
          <w:sz w:val="24"/>
          <w:szCs w:val="24"/>
        </w:rPr>
        <w:noBreakHyphen/>
      </w:r>
      <w:r w:rsidRPr="0098049E">
        <w:rPr>
          <w:rFonts w:ascii="Arial" w:hAnsi="Arial" w:cs="Arial"/>
          <w:sz w:val="24"/>
          <w:szCs w:val="24"/>
        </w:rPr>
        <w:noBreakHyphen/>
        <w:t xml:space="preserve"> oh, I wish Jenny was on, because she knows the exact number.  It's somewhere in the range of 80</w:t>
      </w:r>
      <w:r w:rsidRPr="0098049E">
        <w:rPr>
          <w:rFonts w:ascii="Arial" w:hAnsi="Arial" w:cs="Arial"/>
          <w:sz w:val="24"/>
          <w:szCs w:val="24"/>
        </w:rPr>
        <w:noBreakHyphen/>
        <w:t xml:space="preserve">90% of employment for their graduates.  That's an astounding and amazing rate.  We </w:t>
      </w:r>
      <w:proofErr w:type="gramStart"/>
      <w:r w:rsidRPr="0098049E">
        <w:rPr>
          <w:rFonts w:ascii="Arial" w:hAnsi="Arial" w:cs="Arial"/>
          <w:sz w:val="24"/>
          <w:szCs w:val="24"/>
        </w:rPr>
        <w:t>definitely hope</w:t>
      </w:r>
      <w:proofErr w:type="gramEnd"/>
      <w:r w:rsidRPr="0098049E">
        <w:rPr>
          <w:rFonts w:ascii="Arial" w:hAnsi="Arial" w:cs="Arial"/>
          <w:sz w:val="24"/>
          <w:szCs w:val="24"/>
        </w:rPr>
        <w:t xml:space="preserve"> Chloe is included in that when she graduates.  </w:t>
      </w:r>
    </w:p>
    <w:p w14:paraId="349EDEF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Yeah, Jenny raised her hand.  Hi, Jenny.</w:t>
      </w:r>
    </w:p>
    <w:p w14:paraId="4DDC750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Hi, Jenny.</w:t>
      </w:r>
    </w:p>
    <w:p w14:paraId="1D82A2CD"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So but it is very high, their employment rate of students that graduate the program.</w:t>
      </w:r>
    </w:p>
    <w:p w14:paraId="37AC65B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Awesome.</w:t>
      </w:r>
    </w:p>
    <w:p w14:paraId="6BC7161D"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91%.</w:t>
      </w:r>
    </w:p>
    <w:p w14:paraId="4FA8414F"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lastRenderedPageBreak/>
        <w:tab/>
        <w:t>&gt;&gt; 91, yay!  Thanks Jenny.</w:t>
      </w:r>
    </w:p>
    <w:p w14:paraId="04DE476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Hi, Jenny.</w:t>
      </w:r>
    </w:p>
    <w:p w14:paraId="5E65C36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I'm afraid we </w:t>
      </w:r>
      <w:proofErr w:type="gramStart"/>
      <w:r w:rsidRPr="0098049E">
        <w:rPr>
          <w:rFonts w:ascii="Arial" w:hAnsi="Arial" w:cs="Arial"/>
          <w:sz w:val="24"/>
          <w:szCs w:val="24"/>
        </w:rPr>
        <w:t>have to</w:t>
      </w:r>
      <w:proofErr w:type="gramEnd"/>
      <w:r w:rsidRPr="0098049E">
        <w:rPr>
          <w:rFonts w:ascii="Arial" w:hAnsi="Arial" w:cs="Arial"/>
          <w:sz w:val="24"/>
          <w:szCs w:val="24"/>
        </w:rPr>
        <w:t xml:space="preserve"> start wrapping up, because we did say 5:00 was our end time.  For anyone who asked a question that didn't get answered, I will pass it along to Jennifer and Chloe, and they can contact you.  </w:t>
      </w:r>
    </w:p>
    <w:p w14:paraId="01066532"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I also want to of course thank Jennifer and Chloe for being with us today, and for all of you for attending.  I don't know if the person who has a hand raised </w:t>
      </w:r>
      <w:r w:rsidRPr="0098049E">
        <w:rPr>
          <w:rFonts w:ascii="Arial" w:hAnsi="Arial" w:cs="Arial"/>
          <w:sz w:val="24"/>
          <w:szCs w:val="24"/>
        </w:rPr>
        <w:noBreakHyphen/>
      </w:r>
      <w:r w:rsidRPr="0098049E">
        <w:rPr>
          <w:rFonts w:ascii="Arial" w:hAnsi="Arial" w:cs="Arial"/>
          <w:sz w:val="24"/>
          <w:szCs w:val="24"/>
        </w:rPr>
        <w:noBreakHyphen/>
        <w:t xml:space="preserve"> that was Jenny.</w:t>
      </w:r>
    </w:p>
    <w:p w14:paraId="6D64DEAB"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That was Jenny.</w:t>
      </w:r>
    </w:p>
    <w:p w14:paraId="51BF261B"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So, just so you know, there will be the recording of the webinar and the PowerPoint will be posted on our website, and Jennifer can say good</w:t>
      </w:r>
      <w:r w:rsidRPr="0098049E">
        <w:rPr>
          <w:rFonts w:ascii="Arial" w:hAnsi="Arial" w:cs="Arial"/>
          <w:sz w:val="24"/>
          <w:szCs w:val="24"/>
        </w:rPr>
        <w:noBreakHyphen/>
        <w:t xml:space="preserve">bye.  I'm going to put this poll up on the screen quickly, if you wouldn't mind answering three quick questions for us about today's webinar.  It would just help us in programming in the future.  </w:t>
      </w:r>
    </w:p>
    <w:p w14:paraId="2D25B30D"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So, Jennifer and Chloe, if you want to say anything in closing, I am sure people would love to hear from you.</w:t>
      </w:r>
    </w:p>
    <w:p w14:paraId="1A52BA04"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Go </w:t>
      </w:r>
      <w:proofErr w:type="spellStart"/>
      <w:r w:rsidRPr="0098049E">
        <w:rPr>
          <w:rFonts w:ascii="Arial" w:hAnsi="Arial" w:cs="Arial"/>
          <w:sz w:val="24"/>
          <w:szCs w:val="24"/>
        </w:rPr>
        <w:t>Vandy</w:t>
      </w:r>
      <w:proofErr w:type="spellEnd"/>
      <w:r w:rsidRPr="0098049E">
        <w:rPr>
          <w:rFonts w:ascii="Arial" w:hAnsi="Arial" w:cs="Arial"/>
          <w:sz w:val="24"/>
          <w:szCs w:val="24"/>
        </w:rPr>
        <w:t>.</w:t>
      </w:r>
    </w:p>
    <w:p w14:paraId="72B6D915"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Chloe says go </w:t>
      </w:r>
      <w:proofErr w:type="spellStart"/>
      <w:r w:rsidRPr="0098049E">
        <w:rPr>
          <w:rFonts w:ascii="Arial" w:hAnsi="Arial" w:cs="Arial"/>
          <w:sz w:val="24"/>
          <w:szCs w:val="24"/>
        </w:rPr>
        <w:t>Vandy</w:t>
      </w:r>
      <w:proofErr w:type="spellEnd"/>
      <w:r w:rsidRPr="0098049E">
        <w:rPr>
          <w:rFonts w:ascii="Arial" w:hAnsi="Arial" w:cs="Arial"/>
          <w:sz w:val="24"/>
          <w:szCs w:val="24"/>
        </w:rPr>
        <w:t xml:space="preserve">.  She loves it.  Just words of encouragement, you guys.  </w:t>
      </w:r>
      <w:proofErr w:type="gramStart"/>
      <w:r w:rsidRPr="0098049E">
        <w:rPr>
          <w:rFonts w:ascii="Arial" w:hAnsi="Arial" w:cs="Arial"/>
          <w:sz w:val="24"/>
          <w:szCs w:val="24"/>
        </w:rPr>
        <w:t>Certainly</w:t>
      </w:r>
      <w:proofErr w:type="gramEnd"/>
      <w:r w:rsidRPr="0098049E">
        <w:rPr>
          <w:rFonts w:ascii="Arial" w:hAnsi="Arial" w:cs="Arial"/>
          <w:sz w:val="24"/>
          <w:szCs w:val="24"/>
        </w:rPr>
        <w:t xml:space="preserve"> I'll put the last slide up that has Include Me.  I did </w:t>
      </w:r>
      <w:proofErr w:type="gramStart"/>
      <w:r w:rsidRPr="0098049E">
        <w:rPr>
          <w:rFonts w:ascii="Arial" w:hAnsi="Arial" w:cs="Arial"/>
          <w:sz w:val="24"/>
          <w:szCs w:val="24"/>
        </w:rPr>
        <w:t>that</w:t>
      </w:r>
      <w:proofErr w:type="gramEnd"/>
      <w:r w:rsidRPr="0098049E">
        <w:rPr>
          <w:rFonts w:ascii="Arial" w:hAnsi="Arial" w:cs="Arial"/>
          <w:sz w:val="24"/>
          <w:szCs w:val="24"/>
        </w:rPr>
        <w:t xml:space="preserve"> so parents can email me specifically if they have a concern or a question.</w:t>
      </w:r>
    </w:p>
    <w:p w14:paraId="6BB2EC3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They can always email me too if they have concerns or questions.</w:t>
      </w:r>
    </w:p>
    <w:p w14:paraId="4A1D0845"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You can email Chloe if your student wants to talk to her.</w:t>
      </w:r>
    </w:p>
    <w:p w14:paraId="56D31682"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We are open.</w:t>
      </w:r>
    </w:p>
    <w:p w14:paraId="7B13521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We are open.  Our doors are always open.</w:t>
      </w:r>
    </w:p>
    <w:p w14:paraId="2F41268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lastRenderedPageBreak/>
        <w:tab/>
        <w:t>&gt;&gt; I'm proud to be a Vanderbilt student, and you're proud to be a Vanderbilt mom.</w:t>
      </w:r>
    </w:p>
    <w:p w14:paraId="716FF1B7"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I'm very proud to be a Vanderbilt mom.  I can't tell you guys.  I really can't.</w:t>
      </w:r>
    </w:p>
    <w:p w14:paraId="6E98F02A"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How amazing it is.</w:t>
      </w:r>
    </w:p>
    <w:p w14:paraId="7C4270AB"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 xml:space="preserve">&gt;&gt; It was worth the four years.  It was worth every argument in an IEP meeting.  It was worth all of it.  </w:t>
      </w:r>
    </w:p>
    <w:p w14:paraId="1BE9423D"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But, you know what, we did it.</w:t>
      </w:r>
    </w:p>
    <w:p w14:paraId="5E9EEA36"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And here we are in Nashville.  We did it.</w:t>
      </w:r>
    </w:p>
    <w:p w14:paraId="118C0179"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Hooray!  Yea!</w:t>
      </w:r>
    </w:p>
    <w:p w14:paraId="432128FE"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Here in flip</w:t>
      </w:r>
      <w:r w:rsidRPr="0098049E">
        <w:rPr>
          <w:rFonts w:ascii="Arial" w:hAnsi="Arial" w:cs="Arial"/>
          <w:sz w:val="24"/>
          <w:szCs w:val="24"/>
        </w:rPr>
        <w:noBreakHyphen/>
        <w:t>flops.  [Laughter].</w:t>
      </w:r>
    </w:p>
    <w:p w14:paraId="6A2E6E4A"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I think we should celebrate with a movie.</w:t>
      </w:r>
    </w:p>
    <w:p w14:paraId="1249FACE"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Oh, we should celebrate with a movie.</w:t>
      </w:r>
    </w:p>
    <w:p w14:paraId="3B277638"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That sounds great.</w:t>
      </w:r>
    </w:p>
    <w:p w14:paraId="73EF23D3"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She's trying to make a date with me.  I told you she's social.</w:t>
      </w:r>
    </w:p>
    <w:p w14:paraId="383E3B8E"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Chloe, thank you so much for being on this webinar today.  We really appreciate your time, and of course Jennifer, the time that you took to prepare and make yourself available to people.  Again, this information will be available on our website.  I understand there was a little bit confusion about what platform we were using today.  I'm sorry about that.  Hopefully we will hear from Chloe and Jennifer in the future.  Thanks everyone.</w:t>
      </w:r>
    </w:p>
    <w:p w14:paraId="467F91A0"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Thanks everyone.</w:t>
      </w:r>
    </w:p>
    <w:p w14:paraId="27027534"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Thanks everyone.  Go Vanderbilt, bye!</w:t>
      </w:r>
    </w:p>
    <w:p w14:paraId="245709B5" w14:textId="77777777" w:rsidR="0098049E" w:rsidRPr="0098049E" w:rsidRDefault="0098049E" w:rsidP="0098049E">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after="0" w:line="518" w:lineRule="exact"/>
        <w:rPr>
          <w:rFonts w:ascii="Arial" w:hAnsi="Arial" w:cs="Arial"/>
          <w:sz w:val="24"/>
          <w:szCs w:val="24"/>
        </w:rPr>
      </w:pPr>
      <w:r w:rsidRPr="0098049E">
        <w:rPr>
          <w:rFonts w:ascii="Arial" w:hAnsi="Arial" w:cs="Arial"/>
          <w:sz w:val="24"/>
          <w:szCs w:val="24"/>
        </w:rPr>
        <w:tab/>
        <w:t>&gt;&gt; Bye</w:t>
      </w:r>
      <w:r w:rsidRPr="0098049E">
        <w:rPr>
          <w:rFonts w:ascii="Arial" w:hAnsi="Arial" w:cs="Arial"/>
          <w:sz w:val="24"/>
          <w:szCs w:val="24"/>
        </w:rPr>
        <w:noBreakHyphen/>
        <w:t xml:space="preserve">bye.  </w:t>
      </w:r>
    </w:p>
    <w:p w14:paraId="3A1C38F9" w14:textId="77777777" w:rsidR="00B3398A" w:rsidRPr="00BD210A" w:rsidRDefault="0098049E" w:rsidP="0098049E">
      <w:pPr>
        <w:pStyle w:val="Normal0"/>
        <w:tabs>
          <w:tab w:val="left" w:pos="720"/>
          <w:tab w:val="left" w:pos="1440"/>
          <w:tab w:val="left" w:pos="2160"/>
          <w:tab w:val="left" w:pos="2880"/>
          <w:tab w:val="left" w:pos="3600"/>
          <w:tab w:val="left" w:pos="4320"/>
          <w:tab w:val="left" w:pos="5040"/>
          <w:tab w:val="left" w:pos="5760"/>
          <w:tab w:val="left" w:pos="6480"/>
          <w:tab w:val="left" w:pos="7200"/>
        </w:tabs>
        <w:spacing w:line="518" w:lineRule="exact"/>
        <w:ind w:left="-720" w:firstLine="0"/>
      </w:pPr>
      <w:r w:rsidRPr="0098049E">
        <w:rPr>
          <w:rFonts w:ascii="Arial" w:hAnsi="Arial" w:cs="Arial"/>
        </w:rPr>
        <w:tab/>
        <w:t>(End of captioning.)</w:t>
      </w:r>
    </w:p>
    <w:sectPr w:rsidR="00B3398A" w:rsidRPr="00BD2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49E"/>
    <w:rsid w:val="003C3439"/>
    <w:rsid w:val="005F2630"/>
    <w:rsid w:val="0064475C"/>
    <w:rsid w:val="00831FCC"/>
    <w:rsid w:val="0098049E"/>
    <w:rsid w:val="00AA6F0E"/>
    <w:rsid w:val="00B11DCE"/>
    <w:rsid w:val="00B3398A"/>
    <w:rsid w:val="00BD210A"/>
    <w:rsid w:val="00C817F8"/>
    <w:rsid w:val="00FA1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64838"/>
  <w15:chartTrackingRefBased/>
  <w15:docId w15:val="{8DB9565A-48A0-4D45-AF69-A72FF74D8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D210A"/>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0"/>
    <w:rsid w:val="00C817F8"/>
    <w:pPr>
      <w:autoSpaceDE w:val="0"/>
      <w:autoSpaceDN w:val="0"/>
      <w:adjustRightInd w:val="0"/>
      <w:spacing w:after="0" w:line="240" w:lineRule="auto"/>
      <w:ind w:hanging="720"/>
    </w:pPr>
    <w:rPr>
      <w:rFonts w:ascii="Courier New" w:hAnsi="Courier New" w:cs="Courier New"/>
      <w:sz w:val="24"/>
      <w:szCs w:val="24"/>
    </w:rPr>
  </w:style>
  <w:style w:type="character" w:styleId="Hyperlink">
    <w:name w:val="Hyperlink"/>
    <w:basedOn w:val="DefaultParagraphFont"/>
    <w:uiPriority w:val="99"/>
    <w:unhideWhenUsed/>
    <w:rsid w:val="0064475C"/>
    <w:rPr>
      <w:color w:val="0563C1" w:themeColor="hyperlink"/>
      <w:u w:val="single"/>
    </w:rPr>
  </w:style>
  <w:style w:type="character" w:styleId="UnresolvedMention">
    <w:name w:val="Unresolved Mention"/>
    <w:basedOn w:val="DefaultParagraphFont"/>
    <w:uiPriority w:val="99"/>
    <w:semiHidden/>
    <w:unhideWhenUsed/>
    <w:rsid w:val="0064475C"/>
    <w:rPr>
      <w:color w:val="808080"/>
      <w:shd w:val="clear" w:color="auto" w:fill="E6E6E6"/>
    </w:rPr>
  </w:style>
  <w:style w:type="character" w:styleId="FollowedHyperlink">
    <w:name w:val="FollowedHyperlink"/>
    <w:basedOn w:val="DefaultParagraphFont"/>
    <w:uiPriority w:val="99"/>
    <w:semiHidden/>
    <w:unhideWhenUsed/>
    <w:rsid w:val="006447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963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aptionFamily.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s\Custom%20Office%20Templates\ACS%20CART%20job.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ACS CART job.dotx</Template>
  <TotalTime>7</TotalTime>
  <Pages>28</Pages>
  <Words>7080</Words>
  <Characters>40358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mikerowellcsr</dc:creator>
  <cp:keywords/>
  <dc:description/>
  <cp:lastModifiedBy>Mike Rowell</cp:lastModifiedBy>
  <cp:revision>1</cp:revision>
  <dcterms:created xsi:type="dcterms:W3CDTF">2017-12-13T00:07:00Z</dcterms:created>
  <dcterms:modified xsi:type="dcterms:W3CDTF">2017-12-13T00:14:00Z</dcterms:modified>
</cp:coreProperties>
</file>